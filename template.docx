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8A3" w:rsidRPr="00834933" w:rsidRDefault="000518A3" w:rsidP="00834933"/>
    <w:sectPr w:rsidR="000518A3" w:rsidRPr="00834933" w:rsidSect="00BD18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1133" w:bottom="851" w:left="851" w:header="567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0929" w:rsidRDefault="00B20929" w:rsidP="003B1278">
      <w:r>
        <w:separator/>
      </w:r>
    </w:p>
  </w:endnote>
  <w:endnote w:type="continuationSeparator" w:id="0">
    <w:p w:rsidR="00B20929" w:rsidRDefault="00B20929" w:rsidP="003B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Journal Sans New">
    <w:charset w:val="00"/>
    <w:family w:val="auto"/>
    <w:pitch w:val="variable"/>
    <w:sig w:usb0="A00002FF" w:usb1="5000204A" w:usb2="0000002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LSDirect-Semicond">
    <w:altName w:val="Microsoft YaHe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wiftPro OT">
    <w:altName w:val="Times New Roman"/>
    <w:panose1 w:val="00000000000000000000"/>
    <w:charset w:val="00"/>
    <w:family w:val="modern"/>
    <w:notTrueType/>
    <w:pitch w:val="variable"/>
    <w:sig w:usb0="800002FF" w:usb1="5000204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4933" w:rsidRDefault="0083493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90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9"/>
      <w:gridCol w:w="2671"/>
      <w:gridCol w:w="2473"/>
      <w:gridCol w:w="571"/>
    </w:tblGrid>
    <w:tr w:rsidR="00EA3BBD" w:rsidRPr="007C0835" w:rsidTr="00DE6F3D">
      <w:trPr>
        <w:gridAfter w:val="1"/>
        <w:wAfter w:w="571" w:type="dxa"/>
        <w:trHeight w:val="450"/>
      </w:trPr>
      <w:tc>
        <w:tcPr>
          <w:tcW w:w="8503" w:type="dxa"/>
          <w:gridSpan w:val="3"/>
        </w:tcPr>
        <w:p w:rsidR="00EA3BBD" w:rsidRPr="007C0835" w:rsidRDefault="00BE2B3B" w:rsidP="00BE2B3B">
          <w:pPr>
            <w:pStyle w:val="Nigniykolontitul"/>
            <w:rPr>
              <w:lang w:val="ru-RU"/>
            </w:rPr>
          </w:pPr>
          <w:r>
            <w:rPr>
              <w:lang w:val="ru-RU"/>
            </w:rPr>
            <w:br/>
            <w:t>Морской</w:t>
          </w:r>
          <w:r w:rsidR="00EA3BBD" w:rsidRPr="007C0835">
            <w:rPr>
              <w:lang w:val="ru-RU"/>
            </w:rPr>
            <w:t xml:space="preserve"> </w:t>
          </w:r>
          <w:r>
            <w:rPr>
              <w:lang w:val="ru-RU"/>
            </w:rPr>
            <w:t>газопровод</w:t>
          </w:r>
          <w:r w:rsidR="00EA3BBD" w:rsidRPr="007C0835">
            <w:rPr>
              <w:lang w:val="ru-RU"/>
            </w:rPr>
            <w:t xml:space="preserve"> </w:t>
          </w:r>
          <w:r w:rsidR="00EA3BBD">
            <w:rPr>
              <w:lang w:val="ru-RU"/>
            </w:rPr>
            <w:t>«Турецкий</w:t>
          </w:r>
          <w:r w:rsidR="00EA3BBD" w:rsidRPr="007C0835">
            <w:rPr>
              <w:lang w:val="ru-RU"/>
            </w:rPr>
            <w:t xml:space="preserve"> </w:t>
          </w:r>
          <w:r>
            <w:rPr>
              <w:lang w:val="ru-RU"/>
            </w:rPr>
            <w:t>Поток» реализован и эксплуатируется</w:t>
          </w:r>
          <w:r w:rsidR="00EA3BBD">
            <w:rPr>
              <w:lang w:val="ru-RU"/>
            </w:rPr>
            <w:t xml:space="preserve"> компанией </w:t>
          </w:r>
          <w:r w:rsidR="00EA3BBD">
            <w:t>South</w:t>
          </w:r>
          <w:r w:rsidR="00EA3BBD" w:rsidRPr="00DD0504">
            <w:rPr>
              <w:lang w:val="ru-RU"/>
            </w:rPr>
            <w:t xml:space="preserve"> </w:t>
          </w:r>
          <w:r w:rsidR="00EA3BBD">
            <w:t>Stream</w:t>
          </w:r>
          <w:r w:rsidR="00EA3BBD" w:rsidRPr="00DD0504">
            <w:rPr>
              <w:lang w:val="ru-RU"/>
            </w:rPr>
            <w:t xml:space="preserve"> </w:t>
          </w:r>
          <w:r w:rsidR="00EA3BBD">
            <w:t>Transport</w:t>
          </w:r>
          <w:r w:rsidR="00EA3BBD" w:rsidRPr="00DD0504">
            <w:rPr>
              <w:lang w:val="ru-RU"/>
            </w:rPr>
            <w:t xml:space="preserve"> </w:t>
          </w:r>
          <w:r w:rsidR="00EA3BBD">
            <w:t>B</w:t>
          </w:r>
          <w:r w:rsidR="00EA3BBD" w:rsidRPr="00DD0504">
            <w:rPr>
              <w:lang w:val="ru-RU"/>
            </w:rPr>
            <w:t>.</w:t>
          </w:r>
          <w:r w:rsidR="00EA3BBD">
            <w:t>V</w:t>
          </w:r>
          <w:r w:rsidR="00EA3BBD" w:rsidRPr="00DD0504">
            <w:rPr>
              <w:lang w:val="ru-RU"/>
            </w:rPr>
            <w:t>.</w:t>
          </w:r>
        </w:p>
      </w:tc>
    </w:tr>
    <w:tr w:rsidR="00EA3BBD" w:rsidRPr="007C0835" w:rsidTr="00DE6F3D">
      <w:trPr>
        <w:trHeight w:val="678"/>
      </w:trPr>
      <w:tc>
        <w:tcPr>
          <w:tcW w:w="3359" w:type="dxa"/>
        </w:tcPr>
        <w:p w:rsidR="00EA3BBD" w:rsidRPr="00DD0504" w:rsidRDefault="00EA3BBD" w:rsidP="00EA3BBD">
          <w:pPr>
            <w:rPr>
              <w:rFonts w:ascii="Tahoma" w:hAnsi="Tahoma" w:cs="Tahoma"/>
              <w:sz w:val="13"/>
              <w:szCs w:val="13"/>
            </w:rPr>
          </w:pP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Филиал в г.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Анапа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br/>
          </w:r>
          <w:r>
            <w:rPr>
              <w:rFonts w:ascii="Tahoma" w:hAnsi="Tahoma" w:cs="Tahoma"/>
              <w:color w:val="0070C0"/>
              <w:sz w:val="13"/>
              <w:szCs w:val="13"/>
            </w:rPr>
            <w:t>пр-т Революции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,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д.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3, офис 18, г. Анапа,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br/>
          </w:r>
          <w:r>
            <w:rPr>
              <w:rFonts w:ascii="Tahoma" w:hAnsi="Tahoma" w:cs="Tahoma"/>
              <w:color w:val="0070C0"/>
              <w:sz w:val="13"/>
              <w:szCs w:val="13"/>
            </w:rPr>
            <w:t>Краснодарский край, Россия, 353440</w:t>
          </w:r>
        </w:p>
      </w:tc>
      <w:tc>
        <w:tcPr>
          <w:tcW w:w="2671" w:type="dxa"/>
        </w:tcPr>
        <w:p w:rsidR="00EA3BBD" w:rsidRPr="00C42621" w:rsidRDefault="00EA3BBD" w:rsidP="00EA3BBD">
          <w:pPr>
            <w:pStyle w:val="Nigniykolontitul"/>
            <w:ind w:left="-61" w:right="-60"/>
            <w:rPr>
              <w:lang w:val="ru-RU"/>
            </w:rPr>
          </w:pPr>
          <w:r>
            <w:rPr>
              <w:lang w:val="ru-RU"/>
            </w:rPr>
            <w:t>тел</w:t>
          </w:r>
          <w:r w:rsidRPr="00C42621">
            <w:rPr>
              <w:lang w:val="ru-RU"/>
            </w:rPr>
            <w:t>.</w:t>
          </w:r>
          <w:r>
            <w:rPr>
              <w:lang w:val="ru-RU"/>
            </w:rPr>
            <w:t>:</w:t>
          </w:r>
          <w:r w:rsidRPr="00C42621">
            <w:rPr>
              <w:lang w:val="ru-RU"/>
            </w:rPr>
            <w:t xml:space="preserve"> +</w:t>
          </w:r>
          <w:r>
            <w:rPr>
              <w:lang w:val="ru-RU"/>
            </w:rPr>
            <w:t>7 861 216-66-85</w:t>
          </w:r>
        </w:p>
        <w:p w:rsidR="00EA3BBD" w:rsidRPr="00C42621" w:rsidRDefault="00EA3BBD" w:rsidP="00EA3BBD">
          <w:pPr>
            <w:pStyle w:val="Nigniykolontitul"/>
            <w:ind w:left="-61"/>
            <w:rPr>
              <w:lang w:val="ru-RU"/>
            </w:rPr>
          </w:pPr>
          <w:proofErr w:type="spellStart"/>
          <w:r>
            <w:t>anapa</w:t>
          </w:r>
          <w:proofErr w:type="spellEnd"/>
          <w:r w:rsidRPr="007F2224">
            <w:rPr>
              <w:lang w:val="ru-RU"/>
            </w:rPr>
            <w:t>.</w:t>
          </w:r>
          <w:r>
            <w:t>office</w:t>
          </w:r>
          <w:r w:rsidRPr="002E00C1">
            <w:rPr>
              <w:lang w:val="ru-RU"/>
            </w:rPr>
            <w:t>@</w:t>
          </w:r>
          <w:proofErr w:type="spellStart"/>
          <w:r>
            <w:t>turkstream</w:t>
          </w:r>
          <w:proofErr w:type="spellEnd"/>
          <w:r w:rsidRPr="002E00C1">
            <w:rPr>
              <w:lang w:val="ru-RU"/>
            </w:rPr>
            <w:t>.</w:t>
          </w:r>
          <w:r>
            <w:t>info</w:t>
          </w:r>
          <w:r w:rsidRPr="00C42621">
            <w:rPr>
              <w:lang w:val="ru-RU"/>
            </w:rPr>
            <w:br/>
          </w:r>
          <w:r w:rsidRPr="00932F54">
            <w:t>www</w:t>
          </w:r>
          <w:r w:rsidRPr="00C42621">
            <w:rPr>
              <w:lang w:val="ru-RU"/>
            </w:rPr>
            <w:t>.</w:t>
          </w:r>
          <w:proofErr w:type="spellStart"/>
          <w:r w:rsidRPr="00932F54">
            <w:t>turkstream</w:t>
          </w:r>
          <w:proofErr w:type="spellEnd"/>
          <w:r w:rsidRPr="00C42621">
            <w:rPr>
              <w:lang w:val="ru-RU"/>
            </w:rPr>
            <w:t>.</w:t>
          </w:r>
          <w:r w:rsidRPr="00932F54">
            <w:t>info</w:t>
          </w:r>
        </w:p>
      </w:tc>
      <w:tc>
        <w:tcPr>
          <w:tcW w:w="3044" w:type="dxa"/>
          <w:gridSpan w:val="2"/>
        </w:tcPr>
        <w:p w:rsidR="00EA3BBD" w:rsidRPr="007F2224" w:rsidRDefault="00EA3BBD" w:rsidP="00EA3BBD">
          <w:pPr>
            <w:rPr>
              <w:rFonts w:ascii="Tahoma" w:hAnsi="Tahoma" w:cs="Tahoma"/>
              <w:color w:val="0070C0"/>
              <w:sz w:val="13"/>
              <w:szCs w:val="13"/>
            </w:rPr>
          </w:pPr>
          <w:r w:rsidRPr="007F2224">
            <w:rPr>
              <w:rFonts w:ascii="Tahoma" w:hAnsi="Tahoma" w:cs="Tahoma"/>
              <w:color w:val="0070C0"/>
              <w:sz w:val="13"/>
              <w:szCs w:val="13"/>
            </w:rPr>
            <w:t>ИНН 9909401422</w:t>
          </w:r>
        </w:p>
        <w:p w:rsidR="00EA3BBD" w:rsidRPr="007C0835" w:rsidRDefault="00EA3BBD" w:rsidP="00EA3BBD">
          <w:r w:rsidRPr="007F2224">
            <w:rPr>
              <w:rFonts w:ascii="Tahoma" w:hAnsi="Tahoma" w:cs="Tahoma"/>
              <w:color w:val="0070C0"/>
              <w:sz w:val="13"/>
              <w:szCs w:val="13"/>
            </w:rPr>
            <w:t>КПП 230151001</w:t>
          </w:r>
        </w:p>
      </w:tc>
    </w:tr>
  </w:tbl>
  <w:p w:rsidR="00B014F0" w:rsidRPr="00EA3BBD" w:rsidRDefault="00B014F0" w:rsidP="00EA3BB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14F0" w:rsidRPr="00DD0504" w:rsidRDefault="00B014F0" w:rsidP="00DD0504">
    <w:pPr>
      <w:pStyle w:val="a5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0929" w:rsidRDefault="00B20929" w:rsidP="003B1278">
      <w:r>
        <w:separator/>
      </w:r>
    </w:p>
  </w:footnote>
  <w:footnote w:type="continuationSeparator" w:id="0">
    <w:p w:rsidR="00B20929" w:rsidRDefault="00B20929" w:rsidP="003B1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4933" w:rsidRDefault="0083493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4933" w:rsidRDefault="0083493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14F0" w:rsidRDefault="00B014F0"/>
  <w:p w:rsidR="00B014F0" w:rsidRDefault="00B014F0"/>
  <w:p w:rsidR="00B014F0" w:rsidRPr="0089121C" w:rsidRDefault="00B014F0">
    <w:pPr>
      <w:rPr>
        <w:lang w:val="en-US"/>
      </w:rPr>
    </w:pPr>
  </w:p>
  <w:p w:rsidR="00B014F0" w:rsidRPr="0082534C" w:rsidRDefault="00B014F0" w:rsidP="001433B6">
    <w:pPr>
      <w:pStyle w:val="a3"/>
      <w:tabs>
        <w:tab w:val="clear" w:pos="4677"/>
        <w:tab w:val="clear" w:pos="9355"/>
        <w:tab w:val="left" w:pos="20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00418"/>
    <w:multiLevelType w:val="hybridMultilevel"/>
    <w:tmpl w:val="B2BE940C"/>
    <w:lvl w:ilvl="0" w:tplc="DC821B9C">
      <w:start w:val="1"/>
      <w:numFmt w:val="decimal"/>
      <w:lvlText w:val="%1."/>
      <w:lvlJc w:val="left"/>
      <w:pPr>
        <w:ind w:left="1170" w:hanging="4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F40A3F"/>
    <w:multiLevelType w:val="hybridMultilevel"/>
    <w:tmpl w:val="98022AA8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34C"/>
    <w:rsid w:val="0000129B"/>
    <w:rsid w:val="0001096E"/>
    <w:rsid w:val="00016F72"/>
    <w:rsid w:val="00024710"/>
    <w:rsid w:val="00030FC0"/>
    <w:rsid w:val="00031B82"/>
    <w:rsid w:val="000354CA"/>
    <w:rsid w:val="0003605E"/>
    <w:rsid w:val="00040964"/>
    <w:rsid w:val="00043796"/>
    <w:rsid w:val="00044916"/>
    <w:rsid w:val="00046403"/>
    <w:rsid w:val="000518A3"/>
    <w:rsid w:val="00060148"/>
    <w:rsid w:val="00062DD4"/>
    <w:rsid w:val="0007356F"/>
    <w:rsid w:val="00083A38"/>
    <w:rsid w:val="00087EC4"/>
    <w:rsid w:val="00093D22"/>
    <w:rsid w:val="000A3E63"/>
    <w:rsid w:val="000B6563"/>
    <w:rsid w:val="000B670D"/>
    <w:rsid w:val="000C4694"/>
    <w:rsid w:val="000C503D"/>
    <w:rsid w:val="000C6F0E"/>
    <w:rsid w:val="000E00B0"/>
    <w:rsid w:val="000E00C2"/>
    <w:rsid w:val="000E0AB0"/>
    <w:rsid w:val="000E395B"/>
    <w:rsid w:val="000E69B6"/>
    <w:rsid w:val="000F4C8C"/>
    <w:rsid w:val="00103D95"/>
    <w:rsid w:val="0010589F"/>
    <w:rsid w:val="00105DDE"/>
    <w:rsid w:val="001215DE"/>
    <w:rsid w:val="00131F16"/>
    <w:rsid w:val="00133E3B"/>
    <w:rsid w:val="00136146"/>
    <w:rsid w:val="001433B6"/>
    <w:rsid w:val="00150956"/>
    <w:rsid w:val="001513C9"/>
    <w:rsid w:val="0016046B"/>
    <w:rsid w:val="00174CF4"/>
    <w:rsid w:val="00180004"/>
    <w:rsid w:val="00180BF3"/>
    <w:rsid w:val="00181579"/>
    <w:rsid w:val="001815A5"/>
    <w:rsid w:val="00194C4F"/>
    <w:rsid w:val="00195AB5"/>
    <w:rsid w:val="001A3A7D"/>
    <w:rsid w:val="001B1C79"/>
    <w:rsid w:val="001C7E9E"/>
    <w:rsid w:val="001D6B95"/>
    <w:rsid w:val="001D7847"/>
    <w:rsid w:val="001F28CE"/>
    <w:rsid w:val="002101D5"/>
    <w:rsid w:val="00211307"/>
    <w:rsid w:val="00214D34"/>
    <w:rsid w:val="0021569C"/>
    <w:rsid w:val="00215C98"/>
    <w:rsid w:val="002170AC"/>
    <w:rsid w:val="00220129"/>
    <w:rsid w:val="00226C49"/>
    <w:rsid w:val="0024065B"/>
    <w:rsid w:val="00245445"/>
    <w:rsid w:val="0025550B"/>
    <w:rsid w:val="00257C7B"/>
    <w:rsid w:val="002644C9"/>
    <w:rsid w:val="0026763D"/>
    <w:rsid w:val="002716A6"/>
    <w:rsid w:val="002757BE"/>
    <w:rsid w:val="00293AFD"/>
    <w:rsid w:val="002A6158"/>
    <w:rsid w:val="002A784A"/>
    <w:rsid w:val="002A7B71"/>
    <w:rsid w:val="002B06A9"/>
    <w:rsid w:val="002C00D6"/>
    <w:rsid w:val="002C1D1C"/>
    <w:rsid w:val="002C3487"/>
    <w:rsid w:val="002C7DA8"/>
    <w:rsid w:val="002E00C1"/>
    <w:rsid w:val="002F2733"/>
    <w:rsid w:val="00311136"/>
    <w:rsid w:val="00315302"/>
    <w:rsid w:val="00325892"/>
    <w:rsid w:val="003326B8"/>
    <w:rsid w:val="003474AF"/>
    <w:rsid w:val="00361116"/>
    <w:rsid w:val="00374EED"/>
    <w:rsid w:val="00396266"/>
    <w:rsid w:val="003A31F3"/>
    <w:rsid w:val="003A585D"/>
    <w:rsid w:val="003B1278"/>
    <w:rsid w:val="003B5A38"/>
    <w:rsid w:val="003B6EAC"/>
    <w:rsid w:val="003C0EF0"/>
    <w:rsid w:val="003D081D"/>
    <w:rsid w:val="003D1B61"/>
    <w:rsid w:val="003D246B"/>
    <w:rsid w:val="003D5F1A"/>
    <w:rsid w:val="003E27BB"/>
    <w:rsid w:val="003E7D63"/>
    <w:rsid w:val="003F6C0F"/>
    <w:rsid w:val="003F7785"/>
    <w:rsid w:val="00402807"/>
    <w:rsid w:val="004036E4"/>
    <w:rsid w:val="004040F4"/>
    <w:rsid w:val="0040683A"/>
    <w:rsid w:val="00407322"/>
    <w:rsid w:val="00411668"/>
    <w:rsid w:val="00413805"/>
    <w:rsid w:val="00413967"/>
    <w:rsid w:val="00413CAE"/>
    <w:rsid w:val="00420435"/>
    <w:rsid w:val="004215FE"/>
    <w:rsid w:val="00426736"/>
    <w:rsid w:val="00444E55"/>
    <w:rsid w:val="00453FE7"/>
    <w:rsid w:val="0045664A"/>
    <w:rsid w:val="0046402E"/>
    <w:rsid w:val="00472053"/>
    <w:rsid w:val="00472170"/>
    <w:rsid w:val="0047682D"/>
    <w:rsid w:val="004B1786"/>
    <w:rsid w:val="004B1960"/>
    <w:rsid w:val="004C12C5"/>
    <w:rsid w:val="004C5B75"/>
    <w:rsid w:val="004D420F"/>
    <w:rsid w:val="004D5855"/>
    <w:rsid w:val="004D58A4"/>
    <w:rsid w:val="004E0410"/>
    <w:rsid w:val="004E26CA"/>
    <w:rsid w:val="004E2CDD"/>
    <w:rsid w:val="004F5E99"/>
    <w:rsid w:val="00502350"/>
    <w:rsid w:val="00512BE1"/>
    <w:rsid w:val="00521514"/>
    <w:rsid w:val="00534A02"/>
    <w:rsid w:val="00534E12"/>
    <w:rsid w:val="00536BCB"/>
    <w:rsid w:val="00537BD3"/>
    <w:rsid w:val="00542B1D"/>
    <w:rsid w:val="00546BEE"/>
    <w:rsid w:val="00546D79"/>
    <w:rsid w:val="00560F68"/>
    <w:rsid w:val="00562137"/>
    <w:rsid w:val="005668D3"/>
    <w:rsid w:val="00566C0C"/>
    <w:rsid w:val="00566C5E"/>
    <w:rsid w:val="0057168E"/>
    <w:rsid w:val="005805D3"/>
    <w:rsid w:val="00582B8A"/>
    <w:rsid w:val="00582E1F"/>
    <w:rsid w:val="00597FA7"/>
    <w:rsid w:val="005B11AD"/>
    <w:rsid w:val="005B2805"/>
    <w:rsid w:val="005B7E1B"/>
    <w:rsid w:val="005C5ABA"/>
    <w:rsid w:val="005C5B07"/>
    <w:rsid w:val="005E3F09"/>
    <w:rsid w:val="005E6F0B"/>
    <w:rsid w:val="005F14C7"/>
    <w:rsid w:val="00601D60"/>
    <w:rsid w:val="006040BE"/>
    <w:rsid w:val="00613103"/>
    <w:rsid w:val="006157E7"/>
    <w:rsid w:val="00621119"/>
    <w:rsid w:val="00625D1F"/>
    <w:rsid w:val="0062771F"/>
    <w:rsid w:val="00634315"/>
    <w:rsid w:val="00647EDB"/>
    <w:rsid w:val="00666566"/>
    <w:rsid w:val="00671F65"/>
    <w:rsid w:val="006744E5"/>
    <w:rsid w:val="006835F6"/>
    <w:rsid w:val="00690F61"/>
    <w:rsid w:val="00693AD0"/>
    <w:rsid w:val="006B057D"/>
    <w:rsid w:val="006B06B7"/>
    <w:rsid w:val="006B4A52"/>
    <w:rsid w:val="006B645C"/>
    <w:rsid w:val="006B6B28"/>
    <w:rsid w:val="006B732A"/>
    <w:rsid w:val="006C3700"/>
    <w:rsid w:val="006D2A6D"/>
    <w:rsid w:val="006D5FFC"/>
    <w:rsid w:val="006F2BE5"/>
    <w:rsid w:val="0071420D"/>
    <w:rsid w:val="007319BD"/>
    <w:rsid w:val="0076030D"/>
    <w:rsid w:val="0076679B"/>
    <w:rsid w:val="007736E0"/>
    <w:rsid w:val="00774D94"/>
    <w:rsid w:val="00775A50"/>
    <w:rsid w:val="00776C0F"/>
    <w:rsid w:val="00786C23"/>
    <w:rsid w:val="00792353"/>
    <w:rsid w:val="00794E6B"/>
    <w:rsid w:val="007A22B8"/>
    <w:rsid w:val="007A425C"/>
    <w:rsid w:val="007A43C2"/>
    <w:rsid w:val="007A4611"/>
    <w:rsid w:val="007B069A"/>
    <w:rsid w:val="007B4D29"/>
    <w:rsid w:val="007E1D72"/>
    <w:rsid w:val="007E3356"/>
    <w:rsid w:val="007E46B2"/>
    <w:rsid w:val="007F209F"/>
    <w:rsid w:val="007F2224"/>
    <w:rsid w:val="0080513D"/>
    <w:rsid w:val="0082534C"/>
    <w:rsid w:val="0082608A"/>
    <w:rsid w:val="00832A33"/>
    <w:rsid w:val="00834933"/>
    <w:rsid w:val="0083786B"/>
    <w:rsid w:val="00856FBF"/>
    <w:rsid w:val="008573B7"/>
    <w:rsid w:val="008660DE"/>
    <w:rsid w:val="0087744E"/>
    <w:rsid w:val="00885A31"/>
    <w:rsid w:val="0089121C"/>
    <w:rsid w:val="008A2285"/>
    <w:rsid w:val="008A663E"/>
    <w:rsid w:val="008B2A98"/>
    <w:rsid w:val="008C3E8E"/>
    <w:rsid w:val="008C4847"/>
    <w:rsid w:val="008E7C7E"/>
    <w:rsid w:val="008F4534"/>
    <w:rsid w:val="008F6EBA"/>
    <w:rsid w:val="00904334"/>
    <w:rsid w:val="00906A13"/>
    <w:rsid w:val="00907C77"/>
    <w:rsid w:val="00910E0B"/>
    <w:rsid w:val="009114CE"/>
    <w:rsid w:val="00914225"/>
    <w:rsid w:val="00922C33"/>
    <w:rsid w:val="009268E4"/>
    <w:rsid w:val="00932F54"/>
    <w:rsid w:val="00936441"/>
    <w:rsid w:val="00942674"/>
    <w:rsid w:val="00956296"/>
    <w:rsid w:val="00956684"/>
    <w:rsid w:val="009601BE"/>
    <w:rsid w:val="00965A0F"/>
    <w:rsid w:val="00966F73"/>
    <w:rsid w:val="00967F6D"/>
    <w:rsid w:val="0097177D"/>
    <w:rsid w:val="00985808"/>
    <w:rsid w:val="0099078F"/>
    <w:rsid w:val="009A1632"/>
    <w:rsid w:val="009A7DE5"/>
    <w:rsid w:val="009C090D"/>
    <w:rsid w:val="009C752C"/>
    <w:rsid w:val="009E01F1"/>
    <w:rsid w:val="009E0B58"/>
    <w:rsid w:val="009E0E60"/>
    <w:rsid w:val="009E6129"/>
    <w:rsid w:val="00A327FE"/>
    <w:rsid w:val="00A35C4D"/>
    <w:rsid w:val="00A54743"/>
    <w:rsid w:val="00A6241A"/>
    <w:rsid w:val="00A632AA"/>
    <w:rsid w:val="00A63BEF"/>
    <w:rsid w:val="00A807BB"/>
    <w:rsid w:val="00A922BD"/>
    <w:rsid w:val="00AB4185"/>
    <w:rsid w:val="00AC08C1"/>
    <w:rsid w:val="00AC7A8A"/>
    <w:rsid w:val="00AD32D5"/>
    <w:rsid w:val="00AD684F"/>
    <w:rsid w:val="00AE4185"/>
    <w:rsid w:val="00AE5324"/>
    <w:rsid w:val="00AF4ED8"/>
    <w:rsid w:val="00B014F0"/>
    <w:rsid w:val="00B07ECF"/>
    <w:rsid w:val="00B1019B"/>
    <w:rsid w:val="00B20929"/>
    <w:rsid w:val="00B2644E"/>
    <w:rsid w:val="00B27BF5"/>
    <w:rsid w:val="00B34CEF"/>
    <w:rsid w:val="00B37C2C"/>
    <w:rsid w:val="00B4288B"/>
    <w:rsid w:val="00B45970"/>
    <w:rsid w:val="00B54D99"/>
    <w:rsid w:val="00B56C79"/>
    <w:rsid w:val="00B57FFD"/>
    <w:rsid w:val="00B70DD8"/>
    <w:rsid w:val="00B76363"/>
    <w:rsid w:val="00B81B96"/>
    <w:rsid w:val="00B87ED9"/>
    <w:rsid w:val="00B9267E"/>
    <w:rsid w:val="00B962C6"/>
    <w:rsid w:val="00BA14D5"/>
    <w:rsid w:val="00BA6EB9"/>
    <w:rsid w:val="00BB3651"/>
    <w:rsid w:val="00BB60F5"/>
    <w:rsid w:val="00BB7133"/>
    <w:rsid w:val="00BC5BBD"/>
    <w:rsid w:val="00BD1016"/>
    <w:rsid w:val="00BD18CA"/>
    <w:rsid w:val="00BD54B3"/>
    <w:rsid w:val="00BE2B3B"/>
    <w:rsid w:val="00C01F88"/>
    <w:rsid w:val="00C1163D"/>
    <w:rsid w:val="00C255D5"/>
    <w:rsid w:val="00C32AC1"/>
    <w:rsid w:val="00C33053"/>
    <w:rsid w:val="00C37479"/>
    <w:rsid w:val="00C45E41"/>
    <w:rsid w:val="00C5071A"/>
    <w:rsid w:val="00C622BE"/>
    <w:rsid w:val="00C63A21"/>
    <w:rsid w:val="00C64320"/>
    <w:rsid w:val="00C64C91"/>
    <w:rsid w:val="00C6507F"/>
    <w:rsid w:val="00C65F0F"/>
    <w:rsid w:val="00C668F4"/>
    <w:rsid w:val="00C67B16"/>
    <w:rsid w:val="00C76375"/>
    <w:rsid w:val="00C9373D"/>
    <w:rsid w:val="00C97B29"/>
    <w:rsid w:val="00CB5933"/>
    <w:rsid w:val="00CD3492"/>
    <w:rsid w:val="00CD5457"/>
    <w:rsid w:val="00CD647C"/>
    <w:rsid w:val="00CE4A62"/>
    <w:rsid w:val="00CE77DD"/>
    <w:rsid w:val="00CE7960"/>
    <w:rsid w:val="00CE7FBF"/>
    <w:rsid w:val="00CF2A64"/>
    <w:rsid w:val="00CF66EC"/>
    <w:rsid w:val="00CF6A1B"/>
    <w:rsid w:val="00D04C62"/>
    <w:rsid w:val="00D20EF4"/>
    <w:rsid w:val="00D224B3"/>
    <w:rsid w:val="00D409B9"/>
    <w:rsid w:val="00D51E11"/>
    <w:rsid w:val="00D559AD"/>
    <w:rsid w:val="00D61D6B"/>
    <w:rsid w:val="00D65687"/>
    <w:rsid w:val="00D66FE2"/>
    <w:rsid w:val="00D83E64"/>
    <w:rsid w:val="00D876A3"/>
    <w:rsid w:val="00D87CC6"/>
    <w:rsid w:val="00DC7A5D"/>
    <w:rsid w:val="00DD0504"/>
    <w:rsid w:val="00DD2970"/>
    <w:rsid w:val="00DE4E86"/>
    <w:rsid w:val="00DF2780"/>
    <w:rsid w:val="00DF5DDF"/>
    <w:rsid w:val="00DF624C"/>
    <w:rsid w:val="00E0253A"/>
    <w:rsid w:val="00E05FB4"/>
    <w:rsid w:val="00E10CC8"/>
    <w:rsid w:val="00E12B4A"/>
    <w:rsid w:val="00E26185"/>
    <w:rsid w:val="00E26209"/>
    <w:rsid w:val="00E2642A"/>
    <w:rsid w:val="00E36981"/>
    <w:rsid w:val="00E438CC"/>
    <w:rsid w:val="00E62329"/>
    <w:rsid w:val="00E66B64"/>
    <w:rsid w:val="00E856D0"/>
    <w:rsid w:val="00E95305"/>
    <w:rsid w:val="00EA0BEF"/>
    <w:rsid w:val="00EA112F"/>
    <w:rsid w:val="00EA3BBD"/>
    <w:rsid w:val="00EB7890"/>
    <w:rsid w:val="00EC44DA"/>
    <w:rsid w:val="00EE18A5"/>
    <w:rsid w:val="00EE1A98"/>
    <w:rsid w:val="00EE6D24"/>
    <w:rsid w:val="00EF099F"/>
    <w:rsid w:val="00EF7A16"/>
    <w:rsid w:val="00F2342A"/>
    <w:rsid w:val="00F26FAB"/>
    <w:rsid w:val="00F454B0"/>
    <w:rsid w:val="00F46756"/>
    <w:rsid w:val="00F46D77"/>
    <w:rsid w:val="00F5508A"/>
    <w:rsid w:val="00F6511D"/>
    <w:rsid w:val="00F700F1"/>
    <w:rsid w:val="00F72FB5"/>
    <w:rsid w:val="00F76204"/>
    <w:rsid w:val="00F805CB"/>
    <w:rsid w:val="00F91107"/>
    <w:rsid w:val="00FA0308"/>
    <w:rsid w:val="00FA2A40"/>
    <w:rsid w:val="00FC785C"/>
    <w:rsid w:val="00FD1759"/>
    <w:rsid w:val="00FD5E1D"/>
    <w:rsid w:val="00FD663E"/>
    <w:rsid w:val="00FD6C44"/>
    <w:rsid w:val="00FE010F"/>
    <w:rsid w:val="00FE79C5"/>
    <w:rsid w:val="00FF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69EF91E0-0284-4631-AF3F-874ED5F4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4611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1278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B1278"/>
  </w:style>
  <w:style w:type="paragraph" w:styleId="a5">
    <w:name w:val="footer"/>
    <w:basedOn w:val="a"/>
    <w:link w:val="a6"/>
    <w:uiPriority w:val="99"/>
    <w:unhideWhenUsed/>
    <w:rsid w:val="003B1278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B1278"/>
  </w:style>
  <w:style w:type="table" w:styleId="a7">
    <w:name w:val="Table Grid"/>
    <w:basedOn w:val="a1"/>
    <w:uiPriority w:val="59"/>
    <w:rsid w:val="003B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a"/>
    <w:link w:val="BasicParagraph0"/>
    <w:uiPriority w:val="99"/>
    <w:rsid w:val="003B1278"/>
    <w:pPr>
      <w:widowControl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lang w:val="en-GB" w:eastAsia="en-US"/>
    </w:rPr>
  </w:style>
  <w:style w:type="paragraph" w:styleId="a8">
    <w:name w:val="Date"/>
    <w:basedOn w:val="a"/>
    <w:link w:val="a9"/>
    <w:uiPriority w:val="99"/>
    <w:rsid w:val="00C9373D"/>
    <w:pPr>
      <w:widowControl/>
      <w:tabs>
        <w:tab w:val="right" w:pos="500"/>
        <w:tab w:val="right" w:pos="2220"/>
      </w:tabs>
      <w:autoSpaceDE w:val="0"/>
      <w:autoSpaceDN w:val="0"/>
      <w:adjustRightInd w:val="0"/>
      <w:spacing w:line="500" w:lineRule="atLeast"/>
      <w:textAlignment w:val="center"/>
    </w:pPr>
    <w:rPr>
      <w:rFonts w:ascii="Journal Sans New" w:eastAsiaTheme="minorHAnsi" w:hAnsi="Journal Sans New" w:cs="Journal Sans New"/>
      <w:caps/>
      <w:spacing w:val="8"/>
      <w:sz w:val="16"/>
      <w:szCs w:val="16"/>
      <w:lang w:val="en-US" w:eastAsia="en-US"/>
    </w:rPr>
  </w:style>
  <w:style w:type="character" w:customStyle="1" w:styleId="a9">
    <w:name w:val="Дата Знак"/>
    <w:basedOn w:val="a0"/>
    <w:link w:val="a8"/>
    <w:uiPriority w:val="99"/>
    <w:rsid w:val="00C9373D"/>
    <w:rPr>
      <w:rFonts w:ascii="Journal Sans New" w:hAnsi="Journal Sans New" w:cs="Journal Sans New"/>
      <w:caps/>
      <w:color w:val="000000"/>
      <w:spacing w:val="8"/>
      <w:sz w:val="16"/>
      <w:szCs w:val="16"/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C9373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9373D"/>
    <w:rPr>
      <w:rFonts w:ascii="Tahoma" w:hAnsi="Tahoma" w:cs="Tahoma"/>
      <w:sz w:val="16"/>
      <w:szCs w:val="16"/>
    </w:rPr>
  </w:style>
  <w:style w:type="character" w:styleId="ac">
    <w:name w:val="Intense Reference"/>
    <w:basedOn w:val="a0"/>
    <w:uiPriority w:val="32"/>
    <w:qFormat/>
    <w:rsid w:val="00C63A21"/>
    <w:rPr>
      <w:b/>
      <w:bCs/>
      <w:smallCaps/>
      <w:color w:val="C0504D" w:themeColor="accent2"/>
      <w:spacing w:val="5"/>
      <w:u w:val="single"/>
    </w:rPr>
  </w:style>
  <w:style w:type="paragraph" w:customStyle="1" w:styleId="TurkStream">
    <w:name w:val="Turk Stream"/>
    <w:qFormat/>
    <w:rsid w:val="00932F54"/>
    <w:pPr>
      <w:spacing w:after="0" w:line="340" w:lineRule="exact"/>
    </w:pPr>
    <w:rPr>
      <w:rFonts w:ascii="Tahoma" w:hAnsi="Tahoma"/>
      <w:lang w:val="en-US"/>
    </w:rPr>
  </w:style>
  <w:style w:type="paragraph" w:customStyle="1" w:styleId="sender">
    <w:name w:val="sender"/>
    <w:basedOn w:val="BasicParagraph"/>
    <w:link w:val="sender0"/>
    <w:qFormat/>
    <w:rsid w:val="00932F54"/>
    <w:pPr>
      <w:tabs>
        <w:tab w:val="right" w:pos="7937"/>
      </w:tabs>
    </w:pPr>
    <w:rPr>
      <w:rFonts w:ascii="Tahoma" w:hAnsi="Tahoma" w:cs="ALSDirect-Semicond"/>
      <w:spacing w:val="1"/>
      <w:sz w:val="13"/>
      <w:szCs w:val="13"/>
      <w:lang w:val="en-US"/>
    </w:rPr>
  </w:style>
  <w:style w:type="paragraph" w:customStyle="1" w:styleId="TurkStreambody">
    <w:name w:val="Turk_Stream_body"/>
    <w:basedOn w:val="TurkStream"/>
    <w:qFormat/>
    <w:rsid w:val="00F6511D"/>
    <w:pPr>
      <w:ind w:firstLine="284"/>
    </w:pPr>
  </w:style>
  <w:style w:type="paragraph" w:customStyle="1" w:styleId="1">
    <w:name w:val="Подпись1"/>
    <w:basedOn w:val="BasicParagraph"/>
    <w:qFormat/>
    <w:rsid w:val="00932F54"/>
    <w:pPr>
      <w:tabs>
        <w:tab w:val="left" w:pos="4480"/>
        <w:tab w:val="right" w:pos="7937"/>
      </w:tabs>
    </w:pPr>
    <w:rPr>
      <w:rFonts w:ascii="Tahoma" w:hAnsi="Tahoma" w:cs="SwiftPro OT"/>
      <w:sz w:val="22"/>
      <w:szCs w:val="22"/>
      <w:lang w:val="en-US"/>
    </w:rPr>
  </w:style>
  <w:style w:type="paragraph" w:customStyle="1" w:styleId="Address">
    <w:name w:val="Address"/>
    <w:basedOn w:val="BasicParagraph"/>
    <w:qFormat/>
    <w:rsid w:val="003C0EF0"/>
    <w:pPr>
      <w:framePr w:hSpace="180" w:wrap="around" w:vAnchor="text" w:hAnchor="page" w:x="6378" w:y="-4689"/>
      <w:spacing w:before="113"/>
    </w:pPr>
    <w:rPr>
      <w:rFonts w:ascii="ALSDirect-Semicond" w:hAnsi="ALSDirect-Semicond" w:cs="ALSDirect-Semicond"/>
      <w:sz w:val="17"/>
      <w:szCs w:val="17"/>
      <w:lang w:val="en-US"/>
    </w:rPr>
  </w:style>
  <w:style w:type="paragraph" w:customStyle="1" w:styleId="10">
    <w:name w:val="Стиль1"/>
    <w:basedOn w:val="Address"/>
    <w:qFormat/>
    <w:rsid w:val="00C6507F"/>
    <w:pPr>
      <w:framePr w:hSpace="0" w:wrap="auto" w:vAnchor="margin" w:hAnchor="text" w:xAlign="left" w:yAlign="inline"/>
    </w:pPr>
  </w:style>
  <w:style w:type="paragraph" w:customStyle="1" w:styleId="Nigniykolontitul">
    <w:name w:val="Nigniy kolontitul"/>
    <w:basedOn w:val="sender"/>
    <w:link w:val="Nigniykolontitul0"/>
    <w:qFormat/>
    <w:rsid w:val="004E26CA"/>
    <w:rPr>
      <w:color w:val="0072BC"/>
    </w:rPr>
  </w:style>
  <w:style w:type="paragraph" w:customStyle="1" w:styleId="VerhniyKolontityl">
    <w:name w:val="Verhniy Kolontityl"/>
    <w:basedOn w:val="Nigniykolontitul"/>
    <w:link w:val="VerhniyKolontityl0"/>
    <w:qFormat/>
    <w:rsid w:val="00BB60F5"/>
    <w:rPr>
      <w:sz w:val="17"/>
    </w:rPr>
  </w:style>
  <w:style w:type="character" w:customStyle="1" w:styleId="BasicParagraph0">
    <w:name w:val="[Basic Paragraph] Знак"/>
    <w:basedOn w:val="a0"/>
    <w:link w:val="BasicParagraph"/>
    <w:uiPriority w:val="99"/>
    <w:rsid w:val="00621119"/>
    <w:rPr>
      <w:rFonts w:ascii="Minion Pro" w:hAnsi="Minion Pro" w:cs="Minion Pro"/>
      <w:color w:val="000000"/>
      <w:sz w:val="24"/>
      <w:szCs w:val="24"/>
      <w:lang w:val="en-GB"/>
    </w:rPr>
  </w:style>
  <w:style w:type="character" w:customStyle="1" w:styleId="sender0">
    <w:name w:val="sender Знак"/>
    <w:basedOn w:val="BasicParagraph0"/>
    <w:link w:val="sender"/>
    <w:rsid w:val="00621119"/>
    <w:rPr>
      <w:rFonts w:ascii="Tahoma" w:hAnsi="Tahoma" w:cs="ALSDirect-Semicond"/>
      <w:color w:val="000000"/>
      <w:spacing w:val="1"/>
      <w:sz w:val="13"/>
      <w:szCs w:val="13"/>
      <w:lang w:val="en-US"/>
    </w:rPr>
  </w:style>
  <w:style w:type="character" w:customStyle="1" w:styleId="Nigniykolontitul0">
    <w:name w:val="Nigniy kolontitul Знак"/>
    <w:basedOn w:val="sender0"/>
    <w:link w:val="Nigniykolontitul"/>
    <w:rsid w:val="004E26CA"/>
    <w:rPr>
      <w:rFonts w:ascii="Tahoma" w:hAnsi="Tahoma" w:cs="ALSDirect-Semicond"/>
      <w:color w:val="0072BC"/>
      <w:spacing w:val="1"/>
      <w:sz w:val="13"/>
      <w:szCs w:val="13"/>
      <w:lang w:val="en-US"/>
    </w:rPr>
  </w:style>
  <w:style w:type="paragraph" w:customStyle="1" w:styleId="Verhniykolontitul2">
    <w:name w:val="Verhniy_kolontitul2"/>
    <w:basedOn w:val="VerhniyKolontityl"/>
    <w:link w:val="Verhniykolontitul20"/>
    <w:qFormat/>
    <w:rsid w:val="00BB60F5"/>
    <w:rPr>
      <w:color w:val="auto"/>
    </w:rPr>
  </w:style>
  <w:style w:type="character" w:customStyle="1" w:styleId="VerhniyKolontityl0">
    <w:name w:val="Verhniy Kolontityl Знак"/>
    <w:basedOn w:val="Nigniykolontitul0"/>
    <w:link w:val="VerhniyKolontityl"/>
    <w:rsid w:val="00BB60F5"/>
    <w:rPr>
      <w:rFonts w:ascii="Tahoma" w:hAnsi="Tahoma" w:cs="ALSDirect-Semicond"/>
      <w:color w:val="0072BC"/>
      <w:spacing w:val="1"/>
      <w:sz w:val="17"/>
      <w:szCs w:val="13"/>
      <w:lang w:val="en-US"/>
    </w:rPr>
  </w:style>
  <w:style w:type="paragraph" w:customStyle="1" w:styleId="3CBD5A742C28424DA5172AD252E32316">
    <w:name w:val="3CBD5A742C28424DA5172AD252E32316"/>
    <w:rsid w:val="00AD684F"/>
    <w:rPr>
      <w:rFonts w:eastAsiaTheme="minorEastAsia"/>
      <w:lang w:eastAsia="ru-RU"/>
    </w:rPr>
  </w:style>
  <w:style w:type="character" w:customStyle="1" w:styleId="Verhniykolontitul20">
    <w:name w:val="Verhniy_kolontitul2 Знак"/>
    <w:basedOn w:val="VerhniyKolontityl0"/>
    <w:link w:val="Verhniykolontitul2"/>
    <w:rsid w:val="00BB60F5"/>
    <w:rPr>
      <w:rFonts w:ascii="Tahoma" w:hAnsi="Tahoma" w:cs="ALSDirect-Semicond"/>
      <w:color w:val="0072BC"/>
      <w:spacing w:val="1"/>
      <w:sz w:val="17"/>
      <w:szCs w:val="13"/>
      <w:lang w:val="en-US"/>
    </w:rPr>
  </w:style>
  <w:style w:type="paragraph" w:styleId="ad">
    <w:name w:val="footnote text"/>
    <w:basedOn w:val="a"/>
    <w:link w:val="ae"/>
    <w:uiPriority w:val="99"/>
    <w:unhideWhenUsed/>
    <w:rsid w:val="00601D60"/>
    <w:pPr>
      <w:widowControl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ae">
    <w:name w:val="Текст сноски Знак"/>
    <w:basedOn w:val="a0"/>
    <w:link w:val="ad"/>
    <w:uiPriority w:val="99"/>
    <w:rsid w:val="00601D60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List Paragraph"/>
    <w:aliases w:val="mcd_гпи_маркиров.список ур.1"/>
    <w:basedOn w:val="a"/>
    <w:link w:val="af0"/>
    <w:uiPriority w:val="34"/>
    <w:qFormat/>
    <w:rsid w:val="00601D60"/>
    <w:pPr>
      <w:widowControl/>
      <w:ind w:left="720"/>
      <w:contextualSpacing/>
    </w:pPr>
    <w:rPr>
      <w:rFonts w:ascii="Times New Roman" w:eastAsia="Times New Roman" w:hAnsi="Times New Roman" w:cs="Arial"/>
      <w:color w:val="auto"/>
      <w:sz w:val="20"/>
      <w:szCs w:val="20"/>
    </w:rPr>
  </w:style>
  <w:style w:type="character" w:styleId="af1">
    <w:name w:val="footnote reference"/>
    <w:uiPriority w:val="99"/>
    <w:unhideWhenUsed/>
    <w:rsid w:val="00601D60"/>
    <w:rPr>
      <w:rFonts w:ascii="Times New Roman" w:hAnsi="Times New Roman" w:cs="Times New Roman" w:hint="default"/>
      <w:vertAlign w:val="superscript"/>
    </w:rPr>
  </w:style>
  <w:style w:type="character" w:customStyle="1" w:styleId="af0">
    <w:name w:val="Абзац списка Знак"/>
    <w:aliases w:val="mcd_гпи_маркиров.список ур.1 Знак"/>
    <w:basedOn w:val="a0"/>
    <w:link w:val="af"/>
    <w:uiPriority w:val="34"/>
    <w:locked/>
    <w:rsid w:val="00601D60"/>
    <w:rPr>
      <w:rFonts w:ascii="Times New Roman" w:eastAsia="Times New Roman" w:hAnsi="Times New Roman" w:cs="Arial"/>
      <w:sz w:val="20"/>
      <w:szCs w:val="20"/>
      <w:lang w:eastAsia="ru-RU"/>
    </w:rPr>
  </w:style>
  <w:style w:type="character" w:styleId="af2">
    <w:name w:val="Placeholder Text"/>
    <w:basedOn w:val="a0"/>
    <w:uiPriority w:val="99"/>
    <w:semiHidden/>
    <w:rsid w:val="000E0AB0"/>
    <w:rPr>
      <w:color w:val="808080"/>
    </w:rPr>
  </w:style>
  <w:style w:type="character" w:styleId="af3">
    <w:name w:val="Hyperlink"/>
    <w:basedOn w:val="a0"/>
    <w:uiPriority w:val="99"/>
    <w:unhideWhenUsed/>
    <w:rsid w:val="002101D5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43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0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i.pozdniakov\AppData\Local\Microsoft\Windows\INetCache\Content.Outlook\C2MDIE0S\TS_Letterhead_Anapa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AE9E7-9C4C-427D-B54E-1CF0711D7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TS_Letterhead_Anapa.dotx</Template>
  <TotalTime>218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Evgeniy Em</dc:creator>
  <cp:lastModifiedBy>sergei</cp:lastModifiedBy>
  <cp:revision>83</cp:revision>
  <cp:lastPrinted>2024-09-12T06:23:00Z</cp:lastPrinted>
  <dcterms:created xsi:type="dcterms:W3CDTF">2024-01-09T07:29:00Z</dcterms:created>
  <dcterms:modified xsi:type="dcterms:W3CDTF">2026-01-20T13:19:00Z</dcterms:modified>
</cp:coreProperties>
</file>