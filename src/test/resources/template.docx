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534C" w:rsidRDefault="00060148" w:rsidP="001F28CE">
      <w:pPr>
        <w:pStyle w:val="TurkStreambody"/>
        <w:ind w:firstLine="0"/>
        <w:jc w:val="center"/>
        <w:rPr>
          <w:rFonts w:cs="Tahoma"/>
          <w:b/>
          <w:sz w:val="20"/>
          <w:szCs w:val="20"/>
          <w:lang w:val="ru-RU"/>
        </w:rPr>
      </w:pPr>
      <w:r>
        <w:rPr>
          <w:rFonts w:cs="Tahoma"/>
          <w:b/>
          <w:sz w:val="20"/>
          <w:szCs w:val="20"/>
          <w:lang w:val="ru-RU"/>
        </w:rPr>
        <w:t>Уважаем</w:t>
      </w:r>
      <w:r w:rsidR="003B6EAC">
        <w:rPr>
          <w:rFonts w:cs="Tahoma"/>
          <w:b/>
          <w:sz w:val="20"/>
          <w:szCs w:val="20"/>
          <w:lang w:val="ru-RU"/>
        </w:rPr>
        <w:t>ый Юрий Александрович</w:t>
      </w:r>
      <w:r w:rsidR="00EB7890" w:rsidRPr="00EC44DA">
        <w:rPr>
          <w:rFonts w:cs="Tahoma"/>
          <w:b/>
          <w:sz w:val="20"/>
          <w:szCs w:val="20"/>
          <w:lang w:val="ru-RU"/>
        </w:rPr>
        <w:t>!</w:t>
      </w:r>
    </w:p>
    <w:p w:rsidR="008F4534" w:rsidRPr="008573B7" w:rsidRDefault="0082534C" w:rsidP="006F2BE5">
      <w:pPr>
        <w:pStyle w:val="TurkStreambody"/>
        <w:jc w:val="both"/>
        <w:rPr>
          <w:rFonts w:cs="Tahoma"/>
          <w:sz w:val="12"/>
          <w:szCs w:val="12"/>
          <w:lang w:val="ru-RU"/>
        </w:rPr>
      </w:pPr>
      <w:r w:rsidRPr="008573B7">
        <w:rPr>
          <w:rFonts w:cs="Tahoma"/>
          <w:sz w:val="20"/>
          <w:szCs w:val="20"/>
          <w:lang w:val="ru-RU"/>
        </w:rPr>
        <w:t xml:space="preserve"> </w:t>
      </w:r>
      <w:r w:rsidR="00043796" w:rsidRPr="00043796">
        <w:rPr>
          <w:rFonts w:cs="Tahoma"/>
          <w:sz w:val="20"/>
          <w:szCs w:val="20"/>
          <w:lang w:val="ru-RU"/>
        </w:rPr>
        <w:t xml:space="preserve">На основании договора на оказание платных образовательных услуг №000005806-2023 от 16 мая 2023 г. </w:t>
      </w:r>
      <w:r w:rsidR="00060148" w:rsidRPr="008573B7">
        <w:rPr>
          <w:rFonts w:cs="Tahoma"/>
          <w:sz w:val="20"/>
          <w:szCs w:val="20"/>
          <w:lang w:val="ru-RU"/>
        </w:rPr>
        <w:t>между АНО ДПО «ГК Профи-Юг»</w:t>
      </w:r>
      <w:r w:rsidR="00060148" w:rsidRPr="008573B7">
        <w:rPr>
          <w:sz w:val="20"/>
          <w:szCs w:val="20"/>
          <w:lang w:val="ru-RU"/>
        </w:rPr>
        <w:t xml:space="preserve"> и ЧООО «</w:t>
      </w:r>
      <w:proofErr w:type="spellStart"/>
      <w:r w:rsidR="00060148" w:rsidRPr="008573B7">
        <w:rPr>
          <w:sz w:val="20"/>
          <w:szCs w:val="20"/>
          <w:lang w:val="ru-RU"/>
        </w:rPr>
        <w:t>Саут</w:t>
      </w:r>
      <w:proofErr w:type="spellEnd"/>
      <w:r w:rsidR="00060148" w:rsidRPr="008573B7">
        <w:rPr>
          <w:sz w:val="20"/>
          <w:szCs w:val="20"/>
          <w:lang w:val="ru-RU"/>
        </w:rPr>
        <w:t xml:space="preserve"> </w:t>
      </w:r>
      <w:proofErr w:type="spellStart"/>
      <w:r w:rsidR="00060148" w:rsidRPr="008573B7">
        <w:rPr>
          <w:sz w:val="20"/>
          <w:szCs w:val="20"/>
          <w:lang w:val="ru-RU"/>
        </w:rPr>
        <w:t>Стрим</w:t>
      </w:r>
      <w:proofErr w:type="spellEnd"/>
      <w:r w:rsidR="00060148" w:rsidRPr="008573B7">
        <w:rPr>
          <w:sz w:val="20"/>
          <w:szCs w:val="20"/>
          <w:lang w:val="ru-RU"/>
        </w:rPr>
        <w:t xml:space="preserve"> Транспорт Б.В.»</w:t>
      </w:r>
      <w:r w:rsidR="00060148" w:rsidRPr="008573B7">
        <w:rPr>
          <w:rFonts w:cs="Tahoma"/>
          <w:sz w:val="20"/>
          <w:szCs w:val="20"/>
          <w:lang w:val="ru-RU"/>
        </w:rPr>
        <w:t xml:space="preserve"> просим Вас организовать обучение сотрудников нашей организации по следующим направлениям</w:t>
      </w:r>
      <w:r w:rsidR="0099078F" w:rsidRPr="008573B7">
        <w:rPr>
          <w:rFonts w:cs="Tahoma"/>
          <w:sz w:val="20"/>
          <w:szCs w:val="20"/>
          <w:lang w:val="ru-RU"/>
        </w:rPr>
        <w:t>:</w:t>
      </w:r>
      <w:r w:rsidR="00956684" w:rsidRPr="008573B7">
        <w:rPr>
          <w:rFonts w:cs="Tahoma"/>
          <w:sz w:val="12"/>
          <w:szCs w:val="12"/>
          <w:lang w:val="ru-RU"/>
        </w:rPr>
        <w:t xml:space="preserve"> </w:t>
      </w:r>
      <w:r w:rsidR="00562137" w:rsidRPr="008573B7">
        <w:rPr>
          <w:rFonts w:cs="Tahoma"/>
          <w:sz w:val="12"/>
          <w:szCs w:val="12"/>
          <w:lang w:val="ru-RU"/>
        </w:rPr>
        <w:t xml:space="preserve"> </w:t>
      </w:r>
      <w:r w:rsidR="00FD1759" w:rsidRPr="008573B7">
        <w:rPr>
          <w:rFonts w:cs="Tahoma"/>
          <w:sz w:val="12"/>
          <w:szCs w:val="12"/>
          <w:lang w:val="ru-RU"/>
        </w:rPr>
        <w:t xml:space="preserve"> </w:t>
      </w:r>
    </w:p>
    <w:tbl>
      <w:tblPr>
        <w:tblStyle w:val="a7"/>
        <w:tblpPr w:leftFromText="180" w:rightFromText="180" w:vertAnchor="text" w:horzAnchor="margin" w:tblpY="246"/>
        <w:tblW w:w="9776" w:type="dxa"/>
        <w:tblLayout w:type="fixed"/>
        <w:tblLook w:val="04A0" w:firstRow="1" w:lastRow="0" w:firstColumn="1" w:lastColumn="0" w:noHBand="0" w:noVBand="1"/>
      </w:tblPr>
      <w:tblGrid>
        <w:gridCol w:w="458"/>
        <w:gridCol w:w="2231"/>
        <w:gridCol w:w="1559"/>
        <w:gridCol w:w="1843"/>
        <w:gridCol w:w="1984"/>
        <w:gridCol w:w="1134"/>
        <w:gridCol w:w="567"/>
      </w:tblGrid>
      <w:tr w:rsidR="00174CF4" w:rsidRPr="008573B7" w:rsidTr="00174CF4">
        <w:trPr>
          <w:trHeight w:val="562"/>
        </w:trPr>
        <w:tc>
          <w:tcPr>
            <w:tcW w:w="458" w:type="dxa"/>
            <w:vAlign w:val="center"/>
          </w:tcPr>
          <w:p w:rsidR="00174CF4" w:rsidRPr="008573B7" w:rsidRDefault="00174CF4" w:rsidP="00F26FAB">
            <w:pPr>
              <w:jc w:val="center"/>
              <w:rPr>
                <w:rFonts w:ascii="Tahoma" w:hAnsi="Tahoma" w:cs="Tahoma"/>
                <w:sz w:val="12"/>
                <w:szCs w:val="12"/>
              </w:rPr>
            </w:pPr>
            <w:r w:rsidRPr="008573B7">
              <w:rPr>
                <w:rFonts w:ascii="Tahoma" w:hAnsi="Tahoma" w:cs="Tahoma"/>
                <w:sz w:val="12"/>
                <w:szCs w:val="12"/>
              </w:rPr>
              <w:t>п/п</w:t>
            </w:r>
          </w:p>
        </w:tc>
        <w:tc>
          <w:tcPr>
            <w:tcW w:w="2231" w:type="dxa"/>
            <w:vAlign w:val="center"/>
          </w:tcPr>
          <w:p w:rsidR="00174CF4" w:rsidRPr="008573B7" w:rsidRDefault="00174CF4" w:rsidP="00F26FAB">
            <w:pPr>
              <w:jc w:val="center"/>
              <w:rPr>
                <w:rFonts w:ascii="Tahoma" w:hAnsi="Tahoma" w:cs="Tahoma"/>
                <w:sz w:val="12"/>
                <w:szCs w:val="12"/>
              </w:rPr>
            </w:pPr>
            <w:r w:rsidRPr="008573B7">
              <w:rPr>
                <w:rFonts w:ascii="Tahoma" w:hAnsi="Tahoma" w:cs="Tahoma"/>
                <w:sz w:val="12"/>
                <w:szCs w:val="12"/>
              </w:rPr>
              <w:t>ФИО, адрес электронной почты</w:t>
            </w:r>
          </w:p>
        </w:tc>
        <w:tc>
          <w:tcPr>
            <w:tcW w:w="1559" w:type="dxa"/>
            <w:vAlign w:val="center"/>
          </w:tcPr>
          <w:p w:rsidR="00174CF4" w:rsidRPr="008573B7" w:rsidRDefault="00174CF4" w:rsidP="00F26FAB">
            <w:pPr>
              <w:jc w:val="center"/>
              <w:rPr>
                <w:rFonts w:ascii="Tahoma" w:hAnsi="Tahoma" w:cs="Tahoma"/>
                <w:sz w:val="12"/>
                <w:szCs w:val="12"/>
              </w:rPr>
            </w:pPr>
            <w:r w:rsidRPr="008573B7">
              <w:rPr>
                <w:rFonts w:ascii="Tahoma" w:hAnsi="Tahoma" w:cs="Tahoma"/>
                <w:sz w:val="12"/>
                <w:szCs w:val="12"/>
              </w:rPr>
              <w:t>ФИО в дательном падеже</w:t>
            </w:r>
          </w:p>
        </w:tc>
        <w:tc>
          <w:tcPr>
            <w:tcW w:w="1843" w:type="dxa"/>
            <w:vAlign w:val="center"/>
          </w:tcPr>
          <w:p w:rsidR="00174CF4" w:rsidRPr="008573B7" w:rsidRDefault="00174CF4" w:rsidP="00F26FAB">
            <w:pPr>
              <w:jc w:val="center"/>
              <w:rPr>
                <w:rFonts w:ascii="Tahoma" w:hAnsi="Tahoma" w:cs="Tahoma"/>
                <w:sz w:val="12"/>
                <w:szCs w:val="12"/>
              </w:rPr>
            </w:pPr>
          </w:p>
          <w:p w:rsidR="00174CF4" w:rsidRPr="008573B7" w:rsidRDefault="00174CF4" w:rsidP="00F26FAB">
            <w:pPr>
              <w:jc w:val="center"/>
              <w:rPr>
                <w:rFonts w:ascii="Tahoma" w:hAnsi="Tahoma" w:cs="Tahoma"/>
                <w:sz w:val="12"/>
                <w:szCs w:val="12"/>
              </w:rPr>
            </w:pPr>
            <w:r w:rsidRPr="008573B7">
              <w:rPr>
                <w:rFonts w:ascii="Tahoma" w:hAnsi="Tahoma" w:cs="Tahoma"/>
                <w:sz w:val="12"/>
                <w:szCs w:val="12"/>
              </w:rPr>
              <w:t>Должность</w:t>
            </w:r>
          </w:p>
        </w:tc>
        <w:tc>
          <w:tcPr>
            <w:tcW w:w="1984" w:type="dxa"/>
          </w:tcPr>
          <w:p w:rsidR="00174CF4" w:rsidRPr="008573B7" w:rsidRDefault="00174CF4" w:rsidP="00F26FAB">
            <w:pPr>
              <w:jc w:val="center"/>
              <w:rPr>
                <w:rFonts w:ascii="Tahoma" w:hAnsi="Tahoma" w:cs="Tahoma"/>
                <w:sz w:val="12"/>
                <w:szCs w:val="12"/>
              </w:rPr>
            </w:pPr>
            <w:r w:rsidRPr="008573B7">
              <w:rPr>
                <w:rFonts w:ascii="Tahoma" w:hAnsi="Tahoma" w:cs="Tahoma"/>
                <w:sz w:val="12"/>
                <w:szCs w:val="12"/>
              </w:rPr>
              <w:t>Направление, программа на кого обучаем</w:t>
            </w:r>
          </w:p>
        </w:tc>
        <w:tc>
          <w:tcPr>
            <w:tcW w:w="1134" w:type="dxa"/>
          </w:tcPr>
          <w:p w:rsidR="00174CF4" w:rsidRPr="008573B7" w:rsidRDefault="00174CF4" w:rsidP="00F26FAB">
            <w:pPr>
              <w:jc w:val="center"/>
              <w:rPr>
                <w:rFonts w:ascii="Tahoma" w:hAnsi="Tahoma" w:cs="Tahoma"/>
                <w:sz w:val="12"/>
                <w:szCs w:val="12"/>
              </w:rPr>
            </w:pPr>
            <w:r w:rsidRPr="008573B7">
              <w:rPr>
                <w:rFonts w:ascii="Tahoma" w:hAnsi="Tahoma" w:cs="Tahoma"/>
                <w:sz w:val="12"/>
                <w:szCs w:val="12"/>
              </w:rPr>
              <w:t xml:space="preserve">Дата </w:t>
            </w:r>
            <w:r>
              <w:rPr>
                <w:rFonts w:ascii="Tahoma" w:hAnsi="Tahoma" w:cs="Tahoma"/>
                <w:sz w:val="12"/>
                <w:szCs w:val="12"/>
              </w:rPr>
              <w:t>начала</w:t>
            </w:r>
            <w:r w:rsidRPr="008573B7">
              <w:rPr>
                <w:rFonts w:ascii="Tahoma" w:hAnsi="Tahoma" w:cs="Tahoma"/>
                <w:sz w:val="12"/>
                <w:szCs w:val="12"/>
              </w:rPr>
              <w:t xml:space="preserve"> обучения</w:t>
            </w:r>
          </w:p>
        </w:tc>
        <w:tc>
          <w:tcPr>
            <w:tcW w:w="567" w:type="dxa"/>
          </w:tcPr>
          <w:p w:rsidR="00174CF4" w:rsidRPr="008573B7" w:rsidRDefault="00174CF4" w:rsidP="00F26FAB">
            <w:pPr>
              <w:jc w:val="center"/>
              <w:rPr>
                <w:rFonts w:ascii="Tahoma" w:hAnsi="Tahoma" w:cs="Tahoma"/>
                <w:sz w:val="12"/>
                <w:szCs w:val="12"/>
              </w:rPr>
            </w:pPr>
            <w:r w:rsidRPr="008573B7">
              <w:rPr>
                <w:rFonts w:ascii="Tahoma" w:hAnsi="Tahoma" w:cs="Tahoma"/>
                <w:sz w:val="12"/>
                <w:szCs w:val="12"/>
              </w:rPr>
              <w:t>Стоимость, руб.</w:t>
            </w:r>
          </w:p>
        </w:tc>
      </w:tr>
    </w:tbl>
    <w:p w:rsidR="003474AF" w:rsidRDefault="003474AF" w:rsidP="000518A3">
      <w:pPr>
        <w:pStyle w:val="TurkStreambody"/>
        <w:ind w:firstLine="0"/>
        <w:jc w:val="both"/>
        <w:rPr>
          <w:rFonts w:cs="Tahoma"/>
          <w:sz w:val="20"/>
          <w:szCs w:val="20"/>
          <w:lang w:val="ru-RU"/>
        </w:rPr>
      </w:pPr>
    </w:p>
    <w:p w:rsidR="000518A3" w:rsidRPr="00413CAE" w:rsidRDefault="000518A3" w:rsidP="000518A3">
      <w:pPr>
        <w:pStyle w:val="TurkStreambody"/>
        <w:ind w:firstLine="0"/>
        <w:jc w:val="both"/>
        <w:rPr>
          <w:rFonts w:cs="Tahoma"/>
          <w:sz w:val="20"/>
          <w:szCs w:val="20"/>
          <w:lang w:val="en-GB"/>
        </w:rPr>
      </w:pPr>
      <w:r w:rsidRPr="00EC44DA">
        <w:rPr>
          <w:rFonts w:cs="Tahoma"/>
          <w:sz w:val="20"/>
          <w:szCs w:val="20"/>
          <w:lang w:val="ru-RU"/>
        </w:rPr>
        <w:t>С уважением,</w:t>
      </w:r>
    </w:p>
    <w:p w:rsidR="008573B7" w:rsidRPr="00EC44DA" w:rsidRDefault="008573B7" w:rsidP="000518A3">
      <w:pPr>
        <w:pStyle w:val="TurkStreambody"/>
        <w:ind w:firstLine="0"/>
        <w:jc w:val="both"/>
        <w:rPr>
          <w:rFonts w:cs="Tahoma"/>
          <w:sz w:val="20"/>
          <w:szCs w:val="20"/>
          <w:lang w:val="ru-RU"/>
        </w:rPr>
      </w:pPr>
    </w:p>
    <w:p w:rsidR="00DF2780" w:rsidRPr="00EC44DA" w:rsidRDefault="00EE6D24" w:rsidP="00BD18CA">
      <w:pPr>
        <w:pStyle w:val="TurkStreambody"/>
        <w:ind w:right="-284" w:firstLine="0"/>
        <w:jc w:val="both"/>
        <w:rPr>
          <w:rFonts w:cs="Tahoma"/>
          <w:b/>
          <w:sz w:val="20"/>
          <w:szCs w:val="20"/>
          <w:lang w:val="ru-RU"/>
        </w:rPr>
      </w:pPr>
      <w:r>
        <w:rPr>
          <w:rFonts w:cs="Tahoma"/>
          <w:b/>
          <w:sz w:val="20"/>
          <w:szCs w:val="20"/>
          <w:lang w:val="ru-RU"/>
        </w:rPr>
        <w:t>Д</w:t>
      </w:r>
      <w:r w:rsidR="00DF2780" w:rsidRPr="00EC44DA">
        <w:rPr>
          <w:rFonts w:cs="Tahoma"/>
          <w:b/>
          <w:sz w:val="20"/>
          <w:szCs w:val="20"/>
          <w:lang w:val="ru-RU"/>
        </w:rPr>
        <w:t>иректор</w:t>
      </w:r>
      <w:r w:rsidR="000C4694" w:rsidRPr="00EC44DA">
        <w:rPr>
          <w:rFonts w:cs="Tahoma"/>
          <w:b/>
          <w:sz w:val="20"/>
          <w:szCs w:val="20"/>
          <w:lang w:val="ru-RU"/>
        </w:rPr>
        <w:t xml:space="preserve"> </w:t>
      </w:r>
      <w:r w:rsidR="0021569C">
        <w:rPr>
          <w:rFonts w:cs="Tahoma"/>
          <w:b/>
          <w:sz w:val="20"/>
          <w:szCs w:val="20"/>
          <w:lang w:val="ru-RU"/>
        </w:rPr>
        <w:t>ф</w:t>
      </w:r>
      <w:r w:rsidR="00031B82">
        <w:rPr>
          <w:rFonts w:cs="Tahoma"/>
          <w:b/>
          <w:sz w:val="20"/>
          <w:szCs w:val="20"/>
          <w:lang w:val="ru-RU"/>
        </w:rPr>
        <w:t>илиала</w:t>
      </w:r>
      <w:r w:rsidR="00DF2780" w:rsidRPr="00EC44DA">
        <w:rPr>
          <w:rFonts w:cs="Tahoma"/>
          <w:b/>
          <w:sz w:val="20"/>
          <w:szCs w:val="20"/>
          <w:lang w:val="ru-RU"/>
        </w:rPr>
        <w:t xml:space="preserve"> в г. Анапа                                         </w:t>
      </w:r>
      <w:r w:rsidR="00214D34" w:rsidRPr="00EC44DA">
        <w:rPr>
          <w:rFonts w:cs="Tahoma"/>
          <w:b/>
          <w:sz w:val="20"/>
          <w:szCs w:val="20"/>
          <w:lang w:val="ru-RU"/>
        </w:rPr>
        <w:t xml:space="preserve">     </w:t>
      </w:r>
      <w:r w:rsidR="00EC44DA" w:rsidRPr="00EC44DA">
        <w:rPr>
          <w:rFonts w:cs="Tahoma"/>
          <w:b/>
          <w:sz w:val="20"/>
          <w:szCs w:val="20"/>
          <w:lang w:val="ru-RU"/>
        </w:rPr>
        <w:t xml:space="preserve">                                 </w:t>
      </w:r>
      <w:r w:rsidR="00031B82" w:rsidRPr="00031B82">
        <w:rPr>
          <w:rFonts w:cs="Tahoma"/>
          <w:b/>
          <w:sz w:val="20"/>
          <w:szCs w:val="20"/>
          <w:lang w:val="ru-RU"/>
        </w:rPr>
        <w:t xml:space="preserve">     </w:t>
      </w:r>
      <w:r>
        <w:rPr>
          <w:rFonts w:cs="Tahoma"/>
          <w:b/>
          <w:sz w:val="20"/>
          <w:szCs w:val="20"/>
          <w:lang w:val="ru-RU"/>
        </w:rPr>
        <w:t xml:space="preserve">   М.А. Евсюков</w:t>
      </w:r>
    </w:p>
    <w:p w:rsidR="00DF2780" w:rsidRPr="00EC44DA" w:rsidRDefault="00DF2780" w:rsidP="00DF2780">
      <w:pPr>
        <w:widowControl/>
        <w:spacing w:line="280" w:lineRule="atLeast"/>
        <w:jc w:val="both"/>
        <w:rPr>
          <w:rFonts w:ascii="Tahoma" w:eastAsiaTheme="minorHAnsi" w:hAnsi="Tahoma" w:cs="Tahoma"/>
          <w:b/>
          <w:bCs/>
          <w:color w:val="auto"/>
          <w:kern w:val="16"/>
          <w:sz w:val="20"/>
          <w:szCs w:val="20"/>
          <w:lang w:val="en-GB" w:eastAsia="en-US"/>
        </w:rPr>
      </w:pPr>
      <w:r w:rsidRPr="00EC44DA">
        <w:rPr>
          <w:rFonts w:ascii="Tahoma" w:eastAsiaTheme="minorHAnsi" w:hAnsi="Tahoma" w:cs="Tahoma"/>
          <w:b/>
          <w:bCs/>
          <w:color w:val="auto"/>
          <w:kern w:val="16"/>
          <w:sz w:val="20"/>
          <w:szCs w:val="20"/>
          <w:lang w:val="en-GB" w:eastAsia="en-US"/>
        </w:rPr>
        <w:t>South Stream Transport B.V.</w:t>
      </w:r>
    </w:p>
    <w:p w:rsidR="008573B7" w:rsidRPr="006157E7" w:rsidRDefault="008573B7" w:rsidP="000518A3">
      <w:pPr>
        <w:pStyle w:val="sender"/>
        <w:rPr>
          <w:sz w:val="20"/>
          <w:szCs w:val="20"/>
          <w:lang w:val="en-GB"/>
        </w:rPr>
      </w:pPr>
    </w:p>
    <w:p w:rsidR="00E10CC8" w:rsidRDefault="008573B7" w:rsidP="000518A3">
      <w:pPr>
        <w:pStyle w:val="sender"/>
        <w:rPr>
          <w:lang w:val="en-GB"/>
        </w:rPr>
      </w:pPr>
      <w:r>
        <w:rPr>
          <w:lang w:val="ru-RU"/>
        </w:rPr>
        <w:t>Исполнитель</w:t>
      </w:r>
      <w:r>
        <w:rPr>
          <w:lang w:val="en-GB"/>
        </w:rPr>
        <w:t xml:space="preserve">    </w:t>
      </w:r>
    </w:p>
    <w:p w:rsidR="0021569C" w:rsidRDefault="006C3700" w:rsidP="000518A3">
      <w:pPr>
        <w:pStyle w:val="sender"/>
        <w:rPr>
          <w:lang w:val="en-GB"/>
        </w:rPr>
      </w:pPr>
      <w:r>
        <w:rPr>
          <w:lang w:val="ru-RU"/>
        </w:rPr>
        <w:t>Стаценко Евгений</w:t>
      </w:r>
      <w:r w:rsidR="008573B7">
        <w:rPr>
          <w:lang w:val="en-GB"/>
        </w:rPr>
        <w:t xml:space="preserve"> </w:t>
      </w:r>
    </w:p>
    <w:p w:rsidR="000518A3" w:rsidRPr="00087EC4" w:rsidRDefault="006C3700" w:rsidP="000518A3">
      <w:pPr>
        <w:pStyle w:val="sender"/>
        <w:rPr>
          <w:lang w:val="ru-RU"/>
        </w:rPr>
      </w:pPr>
      <w:r>
        <w:rPr>
          <w:lang w:val="ru-RU"/>
        </w:rPr>
        <w:t>+79615895767</w:t>
      </w:r>
      <w:bookmarkStart w:id="0" w:name="_GoBack"/>
      <w:bookmarkEnd w:id="0"/>
    </w:p>
    <w:sectPr w:rsidR="000518A3" w:rsidRPr="00087EC4" w:rsidSect="00BD18CA">
      <w:footerReference w:type="default" r:id="rId8"/>
      <w:headerReference w:type="first" r:id="rId9"/>
      <w:footerReference w:type="first" r:id="rId10"/>
      <w:pgSz w:w="11906" w:h="16838"/>
      <w:pgMar w:top="709" w:right="1133" w:bottom="851" w:left="851" w:header="567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2B1D" w:rsidRDefault="00542B1D" w:rsidP="003B1278">
      <w:r>
        <w:separator/>
      </w:r>
    </w:p>
  </w:endnote>
  <w:endnote w:type="continuationSeparator" w:id="0">
    <w:p w:rsidR="00542B1D" w:rsidRDefault="00542B1D" w:rsidP="003B1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Journal Sans New">
    <w:charset w:val="00"/>
    <w:family w:val="auto"/>
    <w:pitch w:val="variable"/>
    <w:sig w:usb0="A00002FF" w:usb1="5000204A" w:usb2="00000020" w:usb3="00000000" w:csb0="00000097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LSDirect-Semicond">
    <w:altName w:val="Microsoft YaHe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SwiftPro OT">
    <w:altName w:val="Times New Roman"/>
    <w:panose1 w:val="00000000000000000000"/>
    <w:charset w:val="00"/>
    <w:family w:val="modern"/>
    <w:notTrueType/>
    <w:pitch w:val="variable"/>
    <w:sig w:usb0="800002FF" w:usb1="5000204A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W w:w="907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59"/>
      <w:gridCol w:w="2671"/>
      <w:gridCol w:w="2473"/>
      <w:gridCol w:w="571"/>
    </w:tblGrid>
    <w:tr w:rsidR="00EA3BBD" w:rsidRPr="007C0835" w:rsidTr="00DE6F3D">
      <w:trPr>
        <w:gridAfter w:val="1"/>
        <w:wAfter w:w="571" w:type="dxa"/>
        <w:trHeight w:val="450"/>
      </w:trPr>
      <w:tc>
        <w:tcPr>
          <w:tcW w:w="8503" w:type="dxa"/>
          <w:gridSpan w:val="3"/>
        </w:tcPr>
        <w:p w:rsidR="00EA3BBD" w:rsidRPr="007C0835" w:rsidRDefault="00BE2B3B" w:rsidP="00BE2B3B">
          <w:pPr>
            <w:pStyle w:val="Nigniykolontitul"/>
            <w:rPr>
              <w:lang w:val="ru-RU"/>
            </w:rPr>
          </w:pPr>
          <w:r>
            <w:rPr>
              <w:lang w:val="ru-RU"/>
            </w:rPr>
            <w:br/>
            <w:t>Морской</w:t>
          </w:r>
          <w:r w:rsidR="00EA3BBD" w:rsidRPr="007C0835">
            <w:rPr>
              <w:lang w:val="ru-RU"/>
            </w:rPr>
            <w:t xml:space="preserve"> </w:t>
          </w:r>
          <w:r>
            <w:rPr>
              <w:lang w:val="ru-RU"/>
            </w:rPr>
            <w:t>газопровод</w:t>
          </w:r>
          <w:r w:rsidR="00EA3BBD" w:rsidRPr="007C0835">
            <w:rPr>
              <w:lang w:val="ru-RU"/>
            </w:rPr>
            <w:t xml:space="preserve"> </w:t>
          </w:r>
          <w:r w:rsidR="00EA3BBD">
            <w:rPr>
              <w:lang w:val="ru-RU"/>
            </w:rPr>
            <w:t>«Турецкий</w:t>
          </w:r>
          <w:r w:rsidR="00EA3BBD" w:rsidRPr="007C0835">
            <w:rPr>
              <w:lang w:val="ru-RU"/>
            </w:rPr>
            <w:t xml:space="preserve"> </w:t>
          </w:r>
          <w:r>
            <w:rPr>
              <w:lang w:val="ru-RU"/>
            </w:rPr>
            <w:t>Поток» реализован и эксплуатируется</w:t>
          </w:r>
          <w:r w:rsidR="00EA3BBD">
            <w:rPr>
              <w:lang w:val="ru-RU"/>
            </w:rPr>
            <w:t xml:space="preserve"> компанией </w:t>
          </w:r>
          <w:r w:rsidR="00EA3BBD">
            <w:t>South</w:t>
          </w:r>
          <w:r w:rsidR="00EA3BBD" w:rsidRPr="00DD0504">
            <w:rPr>
              <w:lang w:val="ru-RU"/>
            </w:rPr>
            <w:t xml:space="preserve"> </w:t>
          </w:r>
          <w:r w:rsidR="00EA3BBD">
            <w:t>Stream</w:t>
          </w:r>
          <w:r w:rsidR="00EA3BBD" w:rsidRPr="00DD0504">
            <w:rPr>
              <w:lang w:val="ru-RU"/>
            </w:rPr>
            <w:t xml:space="preserve"> </w:t>
          </w:r>
          <w:r w:rsidR="00EA3BBD">
            <w:t>Transport</w:t>
          </w:r>
          <w:r w:rsidR="00EA3BBD" w:rsidRPr="00DD0504">
            <w:rPr>
              <w:lang w:val="ru-RU"/>
            </w:rPr>
            <w:t xml:space="preserve"> </w:t>
          </w:r>
          <w:r w:rsidR="00EA3BBD">
            <w:t>B</w:t>
          </w:r>
          <w:r w:rsidR="00EA3BBD" w:rsidRPr="00DD0504">
            <w:rPr>
              <w:lang w:val="ru-RU"/>
            </w:rPr>
            <w:t>.</w:t>
          </w:r>
          <w:r w:rsidR="00EA3BBD">
            <w:t>V</w:t>
          </w:r>
          <w:r w:rsidR="00EA3BBD" w:rsidRPr="00DD0504">
            <w:rPr>
              <w:lang w:val="ru-RU"/>
            </w:rPr>
            <w:t>.</w:t>
          </w:r>
        </w:p>
      </w:tc>
    </w:tr>
    <w:tr w:rsidR="00EA3BBD" w:rsidRPr="007C0835" w:rsidTr="00DE6F3D">
      <w:trPr>
        <w:trHeight w:val="678"/>
      </w:trPr>
      <w:tc>
        <w:tcPr>
          <w:tcW w:w="3359" w:type="dxa"/>
        </w:tcPr>
        <w:p w:rsidR="00EA3BBD" w:rsidRPr="00DD0504" w:rsidRDefault="00EA3BBD" w:rsidP="00EA3BBD">
          <w:pPr>
            <w:rPr>
              <w:rFonts w:ascii="Tahoma" w:hAnsi="Tahoma" w:cs="Tahoma"/>
              <w:sz w:val="13"/>
              <w:szCs w:val="13"/>
            </w:rPr>
          </w:pPr>
          <w:r w:rsidRPr="00DD0504">
            <w:rPr>
              <w:rFonts w:ascii="Tahoma" w:hAnsi="Tahoma" w:cs="Tahoma"/>
              <w:color w:val="0070C0"/>
              <w:sz w:val="13"/>
              <w:szCs w:val="13"/>
            </w:rPr>
            <w:t xml:space="preserve">Филиал в г. </w:t>
          </w:r>
          <w:r>
            <w:rPr>
              <w:rFonts w:ascii="Tahoma" w:hAnsi="Tahoma" w:cs="Tahoma"/>
              <w:color w:val="0070C0"/>
              <w:sz w:val="13"/>
              <w:szCs w:val="13"/>
            </w:rPr>
            <w:t>Анапа</w:t>
          </w:r>
          <w:r w:rsidRPr="00DD0504">
            <w:rPr>
              <w:rFonts w:ascii="Tahoma" w:hAnsi="Tahoma" w:cs="Tahoma"/>
              <w:color w:val="0070C0"/>
              <w:sz w:val="13"/>
              <w:szCs w:val="13"/>
            </w:rPr>
            <w:br/>
          </w:r>
          <w:r>
            <w:rPr>
              <w:rFonts w:ascii="Tahoma" w:hAnsi="Tahoma" w:cs="Tahoma"/>
              <w:color w:val="0070C0"/>
              <w:sz w:val="13"/>
              <w:szCs w:val="13"/>
            </w:rPr>
            <w:t>пр-т Революции</w:t>
          </w:r>
          <w:r w:rsidRPr="00DD0504">
            <w:rPr>
              <w:rFonts w:ascii="Tahoma" w:hAnsi="Tahoma" w:cs="Tahoma"/>
              <w:color w:val="0070C0"/>
              <w:sz w:val="13"/>
              <w:szCs w:val="13"/>
            </w:rPr>
            <w:t xml:space="preserve">, </w:t>
          </w:r>
          <w:r>
            <w:rPr>
              <w:rFonts w:ascii="Tahoma" w:hAnsi="Tahoma" w:cs="Tahoma"/>
              <w:color w:val="0070C0"/>
              <w:sz w:val="13"/>
              <w:szCs w:val="13"/>
            </w:rPr>
            <w:t>д.</w:t>
          </w:r>
          <w:r w:rsidRPr="00DD0504">
            <w:rPr>
              <w:rFonts w:ascii="Tahoma" w:hAnsi="Tahoma" w:cs="Tahoma"/>
              <w:color w:val="0070C0"/>
              <w:sz w:val="13"/>
              <w:szCs w:val="13"/>
            </w:rPr>
            <w:t xml:space="preserve"> </w:t>
          </w:r>
          <w:r>
            <w:rPr>
              <w:rFonts w:ascii="Tahoma" w:hAnsi="Tahoma" w:cs="Tahoma"/>
              <w:color w:val="0070C0"/>
              <w:sz w:val="13"/>
              <w:szCs w:val="13"/>
            </w:rPr>
            <w:t>3, офис 18, г. Анапа,</w:t>
          </w:r>
          <w:r w:rsidRPr="00DD0504">
            <w:rPr>
              <w:rFonts w:ascii="Tahoma" w:hAnsi="Tahoma" w:cs="Tahoma"/>
              <w:color w:val="0070C0"/>
              <w:sz w:val="13"/>
              <w:szCs w:val="13"/>
            </w:rPr>
            <w:br/>
          </w:r>
          <w:r>
            <w:rPr>
              <w:rFonts w:ascii="Tahoma" w:hAnsi="Tahoma" w:cs="Tahoma"/>
              <w:color w:val="0070C0"/>
              <w:sz w:val="13"/>
              <w:szCs w:val="13"/>
            </w:rPr>
            <w:t>Краснодарский край, Россия, 353440</w:t>
          </w:r>
        </w:p>
      </w:tc>
      <w:tc>
        <w:tcPr>
          <w:tcW w:w="2671" w:type="dxa"/>
        </w:tcPr>
        <w:p w:rsidR="00EA3BBD" w:rsidRPr="00C42621" w:rsidRDefault="00EA3BBD" w:rsidP="00EA3BBD">
          <w:pPr>
            <w:pStyle w:val="Nigniykolontitul"/>
            <w:ind w:left="-61" w:right="-60"/>
            <w:rPr>
              <w:lang w:val="ru-RU"/>
            </w:rPr>
          </w:pPr>
          <w:r>
            <w:rPr>
              <w:lang w:val="ru-RU"/>
            </w:rPr>
            <w:t>тел</w:t>
          </w:r>
          <w:r w:rsidRPr="00C42621">
            <w:rPr>
              <w:lang w:val="ru-RU"/>
            </w:rPr>
            <w:t>.</w:t>
          </w:r>
          <w:r>
            <w:rPr>
              <w:lang w:val="ru-RU"/>
            </w:rPr>
            <w:t>:</w:t>
          </w:r>
          <w:r w:rsidRPr="00C42621">
            <w:rPr>
              <w:lang w:val="ru-RU"/>
            </w:rPr>
            <w:t xml:space="preserve"> +</w:t>
          </w:r>
          <w:r>
            <w:rPr>
              <w:lang w:val="ru-RU"/>
            </w:rPr>
            <w:t>7 861 216-66-85</w:t>
          </w:r>
        </w:p>
        <w:p w:rsidR="00EA3BBD" w:rsidRPr="00C42621" w:rsidRDefault="00EA3BBD" w:rsidP="00EA3BBD">
          <w:pPr>
            <w:pStyle w:val="Nigniykolontitul"/>
            <w:ind w:left="-61"/>
            <w:rPr>
              <w:lang w:val="ru-RU"/>
            </w:rPr>
          </w:pPr>
          <w:proofErr w:type="spellStart"/>
          <w:r>
            <w:t>anapa</w:t>
          </w:r>
          <w:proofErr w:type="spellEnd"/>
          <w:r w:rsidRPr="007F2224">
            <w:rPr>
              <w:lang w:val="ru-RU"/>
            </w:rPr>
            <w:t>.</w:t>
          </w:r>
          <w:r>
            <w:t>office</w:t>
          </w:r>
          <w:r w:rsidRPr="002E00C1">
            <w:rPr>
              <w:lang w:val="ru-RU"/>
            </w:rPr>
            <w:t>@</w:t>
          </w:r>
          <w:proofErr w:type="spellStart"/>
          <w:r>
            <w:t>turkstream</w:t>
          </w:r>
          <w:proofErr w:type="spellEnd"/>
          <w:r w:rsidRPr="002E00C1">
            <w:rPr>
              <w:lang w:val="ru-RU"/>
            </w:rPr>
            <w:t>.</w:t>
          </w:r>
          <w:r>
            <w:t>info</w:t>
          </w:r>
          <w:r w:rsidRPr="00C42621">
            <w:rPr>
              <w:lang w:val="ru-RU"/>
            </w:rPr>
            <w:br/>
          </w:r>
          <w:r w:rsidRPr="00932F54">
            <w:t>www</w:t>
          </w:r>
          <w:r w:rsidRPr="00C42621">
            <w:rPr>
              <w:lang w:val="ru-RU"/>
            </w:rPr>
            <w:t>.</w:t>
          </w:r>
          <w:proofErr w:type="spellStart"/>
          <w:r w:rsidRPr="00932F54">
            <w:t>turkstream</w:t>
          </w:r>
          <w:proofErr w:type="spellEnd"/>
          <w:r w:rsidRPr="00C42621">
            <w:rPr>
              <w:lang w:val="ru-RU"/>
            </w:rPr>
            <w:t>.</w:t>
          </w:r>
          <w:r w:rsidRPr="00932F54">
            <w:t>info</w:t>
          </w:r>
        </w:p>
      </w:tc>
      <w:tc>
        <w:tcPr>
          <w:tcW w:w="3044" w:type="dxa"/>
          <w:gridSpan w:val="2"/>
        </w:tcPr>
        <w:p w:rsidR="00EA3BBD" w:rsidRPr="007F2224" w:rsidRDefault="00EA3BBD" w:rsidP="00EA3BBD">
          <w:pPr>
            <w:rPr>
              <w:rFonts w:ascii="Tahoma" w:hAnsi="Tahoma" w:cs="Tahoma"/>
              <w:color w:val="0070C0"/>
              <w:sz w:val="13"/>
              <w:szCs w:val="13"/>
            </w:rPr>
          </w:pPr>
          <w:r w:rsidRPr="007F2224">
            <w:rPr>
              <w:rFonts w:ascii="Tahoma" w:hAnsi="Tahoma" w:cs="Tahoma"/>
              <w:color w:val="0070C0"/>
              <w:sz w:val="13"/>
              <w:szCs w:val="13"/>
            </w:rPr>
            <w:t>ИНН 9909401422</w:t>
          </w:r>
        </w:p>
        <w:p w:rsidR="00EA3BBD" w:rsidRPr="007C0835" w:rsidRDefault="00EA3BBD" w:rsidP="00EA3BBD">
          <w:r w:rsidRPr="007F2224">
            <w:rPr>
              <w:rFonts w:ascii="Tahoma" w:hAnsi="Tahoma" w:cs="Tahoma"/>
              <w:color w:val="0070C0"/>
              <w:sz w:val="13"/>
              <w:szCs w:val="13"/>
            </w:rPr>
            <w:t>КПП 230151001</w:t>
          </w:r>
        </w:p>
      </w:tc>
    </w:tr>
  </w:tbl>
  <w:p w:rsidR="00B014F0" w:rsidRPr="00EA3BBD" w:rsidRDefault="00B014F0" w:rsidP="00EA3BB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7"/>
      <w:tblW w:w="907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59"/>
      <w:gridCol w:w="2671"/>
      <w:gridCol w:w="2473"/>
      <w:gridCol w:w="571"/>
    </w:tblGrid>
    <w:tr w:rsidR="00DD0504" w:rsidRPr="007C0835" w:rsidTr="00792353">
      <w:trPr>
        <w:gridAfter w:val="1"/>
        <w:wAfter w:w="571" w:type="dxa"/>
        <w:trHeight w:val="450"/>
      </w:trPr>
      <w:tc>
        <w:tcPr>
          <w:tcW w:w="8503" w:type="dxa"/>
          <w:gridSpan w:val="3"/>
        </w:tcPr>
        <w:p w:rsidR="00DD0504" w:rsidRPr="007C0835" w:rsidRDefault="00DD0504" w:rsidP="00A807BB">
          <w:pPr>
            <w:pStyle w:val="Nigniykolontitul"/>
            <w:rPr>
              <w:lang w:val="ru-RU"/>
            </w:rPr>
          </w:pPr>
          <w:r>
            <w:rPr>
              <w:lang w:val="ru-RU"/>
            </w:rPr>
            <w:br/>
          </w:r>
          <w:r w:rsidR="00A807BB">
            <w:rPr>
              <w:lang w:val="ru-RU"/>
            </w:rPr>
            <w:t>Морской</w:t>
          </w:r>
          <w:r w:rsidRPr="007C0835">
            <w:rPr>
              <w:lang w:val="ru-RU"/>
            </w:rPr>
            <w:t xml:space="preserve"> </w:t>
          </w:r>
          <w:r>
            <w:rPr>
              <w:lang w:val="ru-RU"/>
            </w:rPr>
            <w:t>газопровод</w:t>
          </w:r>
          <w:r w:rsidRPr="007C0835">
            <w:rPr>
              <w:lang w:val="ru-RU"/>
            </w:rPr>
            <w:t xml:space="preserve"> </w:t>
          </w:r>
          <w:r>
            <w:rPr>
              <w:lang w:val="ru-RU"/>
            </w:rPr>
            <w:t>«Турецкий</w:t>
          </w:r>
          <w:r w:rsidRPr="007C0835">
            <w:rPr>
              <w:lang w:val="ru-RU"/>
            </w:rPr>
            <w:t xml:space="preserve"> </w:t>
          </w:r>
          <w:r w:rsidR="00A807BB">
            <w:rPr>
              <w:lang w:val="ru-RU"/>
            </w:rPr>
            <w:t>Поток» эксплуатируетс</w:t>
          </w:r>
          <w:r>
            <w:rPr>
              <w:lang w:val="ru-RU"/>
            </w:rPr>
            <w:t xml:space="preserve">я компанией </w:t>
          </w:r>
          <w:r>
            <w:t>South</w:t>
          </w:r>
          <w:r w:rsidRPr="00DD0504">
            <w:rPr>
              <w:lang w:val="ru-RU"/>
            </w:rPr>
            <w:t xml:space="preserve"> </w:t>
          </w:r>
          <w:r>
            <w:t>Stream</w:t>
          </w:r>
          <w:r w:rsidRPr="00DD0504">
            <w:rPr>
              <w:lang w:val="ru-RU"/>
            </w:rPr>
            <w:t xml:space="preserve"> </w:t>
          </w:r>
          <w:r>
            <w:t>Transport</w:t>
          </w:r>
          <w:r w:rsidRPr="00DD0504">
            <w:rPr>
              <w:lang w:val="ru-RU"/>
            </w:rPr>
            <w:t xml:space="preserve"> </w:t>
          </w:r>
          <w:r>
            <w:t>B</w:t>
          </w:r>
          <w:r w:rsidRPr="00DD0504">
            <w:rPr>
              <w:lang w:val="ru-RU"/>
            </w:rPr>
            <w:t>.</w:t>
          </w:r>
          <w:r>
            <w:t>V</w:t>
          </w:r>
          <w:r w:rsidRPr="00DD0504">
            <w:rPr>
              <w:lang w:val="ru-RU"/>
            </w:rPr>
            <w:t>.</w:t>
          </w:r>
        </w:p>
      </w:tc>
    </w:tr>
    <w:tr w:rsidR="00DD0504" w:rsidRPr="007C0835" w:rsidTr="00792353">
      <w:trPr>
        <w:trHeight w:val="678"/>
      </w:trPr>
      <w:tc>
        <w:tcPr>
          <w:tcW w:w="3359" w:type="dxa"/>
        </w:tcPr>
        <w:p w:rsidR="00DD0504" w:rsidRPr="00DD0504" w:rsidRDefault="00DD0504" w:rsidP="007F2224">
          <w:pPr>
            <w:rPr>
              <w:rFonts w:ascii="Tahoma" w:hAnsi="Tahoma" w:cs="Tahoma"/>
              <w:sz w:val="13"/>
              <w:szCs w:val="13"/>
            </w:rPr>
          </w:pPr>
          <w:r w:rsidRPr="00DD0504">
            <w:rPr>
              <w:rFonts w:ascii="Tahoma" w:hAnsi="Tahoma" w:cs="Tahoma"/>
              <w:color w:val="0070C0"/>
              <w:sz w:val="13"/>
              <w:szCs w:val="13"/>
            </w:rPr>
            <w:t xml:space="preserve">Филиал в г. </w:t>
          </w:r>
          <w:r w:rsidR="00444E55">
            <w:rPr>
              <w:rFonts w:ascii="Tahoma" w:hAnsi="Tahoma" w:cs="Tahoma"/>
              <w:color w:val="0070C0"/>
              <w:sz w:val="13"/>
              <w:szCs w:val="13"/>
            </w:rPr>
            <w:t>Анапа</w:t>
          </w:r>
          <w:r w:rsidRPr="00DD0504">
            <w:rPr>
              <w:rFonts w:ascii="Tahoma" w:hAnsi="Tahoma" w:cs="Tahoma"/>
              <w:color w:val="0070C0"/>
              <w:sz w:val="13"/>
              <w:szCs w:val="13"/>
            </w:rPr>
            <w:br/>
          </w:r>
          <w:r w:rsidR="007F2224">
            <w:rPr>
              <w:rFonts w:ascii="Tahoma" w:hAnsi="Tahoma" w:cs="Tahoma"/>
              <w:color w:val="0070C0"/>
              <w:sz w:val="13"/>
              <w:szCs w:val="13"/>
            </w:rPr>
            <w:t>пр-т Революции</w:t>
          </w:r>
          <w:r w:rsidRPr="00DD0504">
            <w:rPr>
              <w:rFonts w:ascii="Tahoma" w:hAnsi="Tahoma" w:cs="Tahoma"/>
              <w:color w:val="0070C0"/>
              <w:sz w:val="13"/>
              <w:szCs w:val="13"/>
            </w:rPr>
            <w:t xml:space="preserve">, </w:t>
          </w:r>
          <w:r>
            <w:rPr>
              <w:rFonts w:ascii="Tahoma" w:hAnsi="Tahoma" w:cs="Tahoma"/>
              <w:color w:val="0070C0"/>
              <w:sz w:val="13"/>
              <w:szCs w:val="13"/>
            </w:rPr>
            <w:t>д</w:t>
          </w:r>
          <w:r w:rsidR="007F2224">
            <w:rPr>
              <w:rFonts w:ascii="Tahoma" w:hAnsi="Tahoma" w:cs="Tahoma"/>
              <w:color w:val="0070C0"/>
              <w:sz w:val="13"/>
              <w:szCs w:val="13"/>
            </w:rPr>
            <w:t>.</w:t>
          </w:r>
          <w:r w:rsidRPr="00DD0504">
            <w:rPr>
              <w:rFonts w:ascii="Tahoma" w:hAnsi="Tahoma" w:cs="Tahoma"/>
              <w:color w:val="0070C0"/>
              <w:sz w:val="13"/>
              <w:szCs w:val="13"/>
            </w:rPr>
            <w:t xml:space="preserve"> </w:t>
          </w:r>
          <w:r w:rsidR="007F2224">
            <w:rPr>
              <w:rFonts w:ascii="Tahoma" w:hAnsi="Tahoma" w:cs="Tahoma"/>
              <w:color w:val="0070C0"/>
              <w:sz w:val="13"/>
              <w:szCs w:val="13"/>
            </w:rPr>
            <w:t>3, офис 18</w:t>
          </w:r>
          <w:r>
            <w:rPr>
              <w:rFonts w:ascii="Tahoma" w:hAnsi="Tahoma" w:cs="Tahoma"/>
              <w:color w:val="0070C0"/>
              <w:sz w:val="13"/>
              <w:szCs w:val="13"/>
            </w:rPr>
            <w:t xml:space="preserve">, </w:t>
          </w:r>
          <w:r w:rsidR="002E00C1">
            <w:rPr>
              <w:rFonts w:ascii="Tahoma" w:hAnsi="Tahoma" w:cs="Tahoma"/>
              <w:color w:val="0070C0"/>
              <w:sz w:val="13"/>
              <w:szCs w:val="13"/>
            </w:rPr>
            <w:t xml:space="preserve">г. </w:t>
          </w:r>
          <w:r w:rsidR="00444E55">
            <w:rPr>
              <w:rFonts w:ascii="Tahoma" w:hAnsi="Tahoma" w:cs="Tahoma"/>
              <w:color w:val="0070C0"/>
              <w:sz w:val="13"/>
              <w:szCs w:val="13"/>
            </w:rPr>
            <w:t>Анапа</w:t>
          </w:r>
          <w:r w:rsidR="002E00C1">
            <w:rPr>
              <w:rFonts w:ascii="Tahoma" w:hAnsi="Tahoma" w:cs="Tahoma"/>
              <w:color w:val="0070C0"/>
              <w:sz w:val="13"/>
              <w:szCs w:val="13"/>
            </w:rPr>
            <w:t>,</w:t>
          </w:r>
          <w:r w:rsidRPr="00DD0504">
            <w:rPr>
              <w:rFonts w:ascii="Tahoma" w:hAnsi="Tahoma" w:cs="Tahoma"/>
              <w:color w:val="0070C0"/>
              <w:sz w:val="13"/>
              <w:szCs w:val="13"/>
            </w:rPr>
            <w:br/>
          </w:r>
          <w:r w:rsidR="00792353">
            <w:rPr>
              <w:rFonts w:ascii="Tahoma" w:hAnsi="Tahoma" w:cs="Tahoma"/>
              <w:color w:val="0070C0"/>
              <w:sz w:val="13"/>
              <w:szCs w:val="13"/>
            </w:rPr>
            <w:t xml:space="preserve">Краснодарский край, </w:t>
          </w:r>
          <w:r>
            <w:rPr>
              <w:rFonts w:ascii="Tahoma" w:hAnsi="Tahoma" w:cs="Tahoma"/>
              <w:color w:val="0070C0"/>
              <w:sz w:val="13"/>
              <w:szCs w:val="13"/>
            </w:rPr>
            <w:t>Россия</w:t>
          </w:r>
          <w:r w:rsidR="00792353">
            <w:rPr>
              <w:rFonts w:ascii="Tahoma" w:hAnsi="Tahoma" w:cs="Tahoma"/>
              <w:color w:val="0070C0"/>
              <w:sz w:val="13"/>
              <w:szCs w:val="13"/>
            </w:rPr>
            <w:t>, 35</w:t>
          </w:r>
          <w:r w:rsidR="00444E55">
            <w:rPr>
              <w:rFonts w:ascii="Tahoma" w:hAnsi="Tahoma" w:cs="Tahoma"/>
              <w:color w:val="0070C0"/>
              <w:sz w:val="13"/>
              <w:szCs w:val="13"/>
            </w:rPr>
            <w:t>3440</w:t>
          </w:r>
        </w:p>
      </w:tc>
      <w:tc>
        <w:tcPr>
          <w:tcW w:w="2671" w:type="dxa"/>
        </w:tcPr>
        <w:p w:rsidR="00DD0504" w:rsidRPr="00C42621" w:rsidRDefault="00792353" w:rsidP="00DD0504">
          <w:pPr>
            <w:pStyle w:val="Nigniykolontitul"/>
            <w:ind w:left="-61" w:right="-60"/>
            <w:rPr>
              <w:lang w:val="ru-RU"/>
            </w:rPr>
          </w:pPr>
          <w:r>
            <w:rPr>
              <w:lang w:val="ru-RU"/>
            </w:rPr>
            <w:t>т</w:t>
          </w:r>
          <w:r w:rsidR="00DD0504">
            <w:rPr>
              <w:lang w:val="ru-RU"/>
            </w:rPr>
            <w:t>ел</w:t>
          </w:r>
          <w:r w:rsidR="00DD0504" w:rsidRPr="00C42621">
            <w:rPr>
              <w:lang w:val="ru-RU"/>
            </w:rPr>
            <w:t>.</w:t>
          </w:r>
          <w:r w:rsidR="00DD0504">
            <w:rPr>
              <w:lang w:val="ru-RU"/>
            </w:rPr>
            <w:t>:</w:t>
          </w:r>
          <w:r w:rsidR="00DD0504" w:rsidRPr="00C42621">
            <w:rPr>
              <w:lang w:val="ru-RU"/>
            </w:rPr>
            <w:t xml:space="preserve"> +</w:t>
          </w:r>
          <w:r w:rsidR="00C64C91">
            <w:rPr>
              <w:lang w:val="ru-RU"/>
            </w:rPr>
            <w:t>7 86133 92067</w:t>
          </w:r>
        </w:p>
        <w:p w:rsidR="00DD0504" w:rsidRPr="00C42621" w:rsidRDefault="007F2224" w:rsidP="002E00C1">
          <w:pPr>
            <w:pStyle w:val="Nigniykolontitul"/>
            <w:ind w:left="-61"/>
            <w:rPr>
              <w:lang w:val="ru-RU"/>
            </w:rPr>
          </w:pPr>
          <w:proofErr w:type="spellStart"/>
          <w:r>
            <w:t>anapa</w:t>
          </w:r>
          <w:proofErr w:type="spellEnd"/>
          <w:r w:rsidRPr="007F2224">
            <w:rPr>
              <w:lang w:val="ru-RU"/>
            </w:rPr>
            <w:t>.</w:t>
          </w:r>
          <w:r>
            <w:t>office</w:t>
          </w:r>
          <w:r w:rsidR="002E00C1" w:rsidRPr="002E00C1">
            <w:rPr>
              <w:lang w:val="ru-RU"/>
            </w:rPr>
            <w:t>@</w:t>
          </w:r>
          <w:proofErr w:type="spellStart"/>
          <w:r w:rsidR="002E00C1">
            <w:t>turkstream</w:t>
          </w:r>
          <w:proofErr w:type="spellEnd"/>
          <w:r w:rsidR="002E00C1" w:rsidRPr="002E00C1">
            <w:rPr>
              <w:lang w:val="ru-RU"/>
            </w:rPr>
            <w:t>.</w:t>
          </w:r>
          <w:r w:rsidR="002E00C1">
            <w:t>info</w:t>
          </w:r>
          <w:r w:rsidR="00DD0504" w:rsidRPr="00C42621">
            <w:rPr>
              <w:lang w:val="ru-RU"/>
            </w:rPr>
            <w:br/>
          </w:r>
          <w:r w:rsidR="00DD0504" w:rsidRPr="00932F54">
            <w:t>www</w:t>
          </w:r>
          <w:r w:rsidR="00DD0504" w:rsidRPr="00C42621">
            <w:rPr>
              <w:lang w:val="ru-RU"/>
            </w:rPr>
            <w:t>.</w:t>
          </w:r>
          <w:proofErr w:type="spellStart"/>
          <w:r w:rsidR="00DD0504" w:rsidRPr="00932F54">
            <w:t>turkstream</w:t>
          </w:r>
          <w:proofErr w:type="spellEnd"/>
          <w:r w:rsidR="00DD0504" w:rsidRPr="00C42621">
            <w:rPr>
              <w:lang w:val="ru-RU"/>
            </w:rPr>
            <w:t>.</w:t>
          </w:r>
          <w:r w:rsidR="00DD0504" w:rsidRPr="00932F54">
            <w:t>info</w:t>
          </w:r>
        </w:p>
      </w:tc>
      <w:tc>
        <w:tcPr>
          <w:tcW w:w="3044" w:type="dxa"/>
          <w:gridSpan w:val="2"/>
        </w:tcPr>
        <w:p w:rsidR="002E00C1" w:rsidRPr="007F2224" w:rsidRDefault="002E00C1" w:rsidP="002E00C1">
          <w:pPr>
            <w:rPr>
              <w:rFonts w:ascii="Tahoma" w:hAnsi="Tahoma" w:cs="Tahoma"/>
              <w:color w:val="0070C0"/>
              <w:sz w:val="13"/>
              <w:szCs w:val="13"/>
            </w:rPr>
          </w:pPr>
          <w:r w:rsidRPr="007F2224">
            <w:rPr>
              <w:rFonts w:ascii="Tahoma" w:hAnsi="Tahoma" w:cs="Tahoma"/>
              <w:color w:val="0070C0"/>
              <w:sz w:val="13"/>
              <w:szCs w:val="13"/>
            </w:rPr>
            <w:t>ИНН</w:t>
          </w:r>
          <w:r w:rsidR="00792353" w:rsidRPr="007F2224">
            <w:rPr>
              <w:rFonts w:ascii="Tahoma" w:hAnsi="Tahoma" w:cs="Tahoma"/>
              <w:color w:val="0070C0"/>
              <w:sz w:val="13"/>
              <w:szCs w:val="13"/>
            </w:rPr>
            <w:t xml:space="preserve"> </w:t>
          </w:r>
          <w:r w:rsidR="007F2224" w:rsidRPr="007F2224">
            <w:rPr>
              <w:rFonts w:ascii="Tahoma" w:hAnsi="Tahoma" w:cs="Tahoma"/>
              <w:color w:val="0070C0"/>
              <w:sz w:val="13"/>
              <w:szCs w:val="13"/>
            </w:rPr>
            <w:t>9909401422</w:t>
          </w:r>
        </w:p>
        <w:p w:rsidR="00DD0504" w:rsidRPr="007C0835" w:rsidRDefault="00792353" w:rsidP="002E00C1">
          <w:r w:rsidRPr="007F2224">
            <w:rPr>
              <w:rFonts w:ascii="Tahoma" w:hAnsi="Tahoma" w:cs="Tahoma"/>
              <w:color w:val="0070C0"/>
              <w:sz w:val="13"/>
              <w:szCs w:val="13"/>
            </w:rPr>
            <w:t xml:space="preserve">КПП </w:t>
          </w:r>
          <w:r w:rsidR="007F2224" w:rsidRPr="007F2224">
            <w:rPr>
              <w:rFonts w:ascii="Tahoma" w:hAnsi="Tahoma" w:cs="Tahoma"/>
              <w:color w:val="0070C0"/>
              <w:sz w:val="13"/>
              <w:szCs w:val="13"/>
            </w:rPr>
            <w:t>230151001</w:t>
          </w:r>
        </w:p>
      </w:tc>
    </w:tr>
  </w:tbl>
  <w:p w:rsidR="00B014F0" w:rsidRPr="00DD0504" w:rsidRDefault="00B014F0" w:rsidP="00DD050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2B1D" w:rsidRDefault="00542B1D" w:rsidP="003B1278">
      <w:r>
        <w:separator/>
      </w:r>
    </w:p>
  </w:footnote>
  <w:footnote w:type="continuationSeparator" w:id="0">
    <w:p w:rsidR="00542B1D" w:rsidRDefault="00542B1D" w:rsidP="003B12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014F0" w:rsidRDefault="00B014F0"/>
  <w:p w:rsidR="00B014F0" w:rsidRDefault="00B014F0"/>
  <w:p w:rsidR="00B014F0" w:rsidRPr="0089121C" w:rsidRDefault="00B014F0">
    <w:pPr>
      <w:rPr>
        <w:lang w:val="en-US"/>
      </w:rPr>
    </w:pPr>
  </w:p>
  <w:tbl>
    <w:tblPr>
      <w:tblStyle w:val="a7"/>
      <w:tblW w:w="102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959"/>
      <w:gridCol w:w="2693"/>
      <w:gridCol w:w="578"/>
      <w:gridCol w:w="1399"/>
      <w:gridCol w:w="4577"/>
    </w:tblGrid>
    <w:tr w:rsidR="00453FE7" w:rsidRPr="0082534C" w:rsidTr="00031B82">
      <w:trPr>
        <w:trHeight w:val="347"/>
      </w:trPr>
      <w:tc>
        <w:tcPr>
          <w:tcW w:w="4230" w:type="dxa"/>
          <w:gridSpan w:val="3"/>
          <w:vMerge w:val="restart"/>
        </w:tcPr>
        <w:p w:rsidR="00453FE7" w:rsidRPr="008573B7" w:rsidRDefault="00453FE7" w:rsidP="00F454B0">
          <w:pPr>
            <w:spacing w:after="120"/>
            <w:rPr>
              <w:sz w:val="16"/>
              <w:szCs w:val="16"/>
            </w:rPr>
          </w:pPr>
        </w:p>
      </w:tc>
      <w:tc>
        <w:tcPr>
          <w:tcW w:w="1399" w:type="dxa"/>
        </w:tcPr>
        <w:p w:rsidR="00453FE7" w:rsidRPr="008573B7" w:rsidRDefault="00DD0504" w:rsidP="00F454B0">
          <w:pPr>
            <w:pStyle w:val="VerhniyKolontityl"/>
            <w:spacing w:after="120"/>
            <w:rPr>
              <w:sz w:val="16"/>
              <w:szCs w:val="16"/>
              <w:lang w:val="ru-RU"/>
            </w:rPr>
          </w:pPr>
          <w:r w:rsidRPr="008573B7">
            <w:rPr>
              <w:sz w:val="16"/>
              <w:szCs w:val="16"/>
              <w:lang w:val="ru-RU"/>
            </w:rPr>
            <w:t>От:</w:t>
          </w:r>
        </w:p>
      </w:tc>
      <w:tc>
        <w:tcPr>
          <w:tcW w:w="4577" w:type="dxa"/>
        </w:tcPr>
        <w:p w:rsidR="00D409B9" w:rsidRDefault="00016F72" w:rsidP="00D409B9">
          <w:pPr>
            <w:pStyle w:val="Verhniykolontitul2"/>
            <w:spacing w:line="240" w:lineRule="auto"/>
            <w:ind w:right="-329"/>
            <w:rPr>
              <w:lang w:val="ru-RU"/>
            </w:rPr>
          </w:pPr>
          <w:r>
            <w:rPr>
              <w:lang w:val="ru-RU"/>
            </w:rPr>
            <w:t xml:space="preserve">Филиал </w:t>
          </w:r>
          <w:r w:rsidR="003B6EAC">
            <w:rPr>
              <w:lang w:val="ru-RU"/>
            </w:rPr>
            <w:t>ч</w:t>
          </w:r>
          <w:r>
            <w:rPr>
              <w:lang w:val="ru-RU"/>
            </w:rPr>
            <w:t xml:space="preserve">астного </w:t>
          </w:r>
          <w:r w:rsidR="003B6EAC">
            <w:rPr>
              <w:lang w:val="ru-RU"/>
            </w:rPr>
            <w:t>о</w:t>
          </w:r>
          <w:r>
            <w:rPr>
              <w:lang w:val="ru-RU"/>
            </w:rPr>
            <w:t>бщества с</w:t>
          </w:r>
          <w:r w:rsidR="00D409B9" w:rsidRPr="0082534C">
            <w:rPr>
              <w:lang w:val="ru-RU"/>
            </w:rPr>
            <w:t xml:space="preserve"> </w:t>
          </w:r>
        </w:p>
        <w:p w:rsidR="00D409B9" w:rsidRDefault="003B6EAC" w:rsidP="00D409B9">
          <w:pPr>
            <w:pStyle w:val="Verhniykolontitul2"/>
            <w:spacing w:line="240" w:lineRule="auto"/>
            <w:ind w:right="-329"/>
            <w:rPr>
              <w:lang w:val="ru-RU"/>
            </w:rPr>
          </w:pPr>
          <w:r>
            <w:rPr>
              <w:lang w:val="ru-RU"/>
            </w:rPr>
            <w:t>о</w:t>
          </w:r>
          <w:r w:rsidR="00D409B9" w:rsidRPr="0082534C">
            <w:rPr>
              <w:lang w:val="ru-RU"/>
            </w:rPr>
            <w:t xml:space="preserve">граниченной </w:t>
          </w:r>
          <w:r>
            <w:rPr>
              <w:lang w:val="ru-RU"/>
            </w:rPr>
            <w:t>о</w:t>
          </w:r>
          <w:r w:rsidR="00D409B9" w:rsidRPr="0082534C">
            <w:rPr>
              <w:lang w:val="ru-RU"/>
            </w:rPr>
            <w:t xml:space="preserve">тветственностью </w:t>
          </w:r>
          <w:r w:rsidR="00D409B9">
            <w:rPr>
              <w:lang w:val="ru-RU"/>
            </w:rPr>
            <w:br/>
          </w:r>
          <w:r w:rsidR="00D409B9" w:rsidRPr="0082534C">
            <w:rPr>
              <w:lang w:val="ru-RU"/>
            </w:rPr>
            <w:t>"</w:t>
          </w:r>
          <w:proofErr w:type="spellStart"/>
          <w:r w:rsidR="00D409B9" w:rsidRPr="0082534C">
            <w:rPr>
              <w:lang w:val="ru-RU"/>
            </w:rPr>
            <w:t>Саут</w:t>
          </w:r>
          <w:proofErr w:type="spellEnd"/>
          <w:r w:rsidR="00D409B9" w:rsidRPr="0082534C">
            <w:rPr>
              <w:lang w:val="ru-RU"/>
            </w:rPr>
            <w:t xml:space="preserve"> </w:t>
          </w:r>
          <w:proofErr w:type="spellStart"/>
          <w:r w:rsidR="00D409B9" w:rsidRPr="0082534C">
            <w:rPr>
              <w:lang w:val="ru-RU"/>
            </w:rPr>
            <w:t>Стрим</w:t>
          </w:r>
          <w:proofErr w:type="spellEnd"/>
          <w:r w:rsidR="00D409B9" w:rsidRPr="0082534C">
            <w:rPr>
              <w:lang w:val="ru-RU"/>
            </w:rPr>
            <w:t xml:space="preserve"> Транспорт Б.В." </w:t>
          </w:r>
        </w:p>
        <w:p w:rsidR="00453FE7" w:rsidRDefault="00016F72" w:rsidP="00D409B9">
          <w:pPr>
            <w:pStyle w:val="Verhniykolontitul2"/>
            <w:spacing w:line="240" w:lineRule="auto"/>
            <w:ind w:right="-329"/>
            <w:rPr>
              <w:lang w:val="ru-RU"/>
            </w:rPr>
          </w:pPr>
          <w:r>
            <w:rPr>
              <w:lang w:val="ru-RU"/>
            </w:rPr>
            <w:t>(Нидерланды) в г</w:t>
          </w:r>
          <w:r w:rsidR="00D409B9" w:rsidRPr="0082534C">
            <w:rPr>
              <w:lang w:val="ru-RU"/>
            </w:rPr>
            <w:t>ороде Анапа</w:t>
          </w:r>
        </w:p>
        <w:p w:rsidR="00D409B9" w:rsidRPr="008573B7" w:rsidRDefault="00D409B9" w:rsidP="00D409B9">
          <w:pPr>
            <w:pStyle w:val="Verhniykolontitul2"/>
            <w:spacing w:line="240" w:lineRule="auto"/>
            <w:ind w:right="-329"/>
            <w:rPr>
              <w:sz w:val="16"/>
              <w:szCs w:val="16"/>
              <w:lang w:val="ru-RU"/>
            </w:rPr>
          </w:pPr>
        </w:p>
      </w:tc>
    </w:tr>
    <w:tr w:rsidR="00453FE7" w:rsidRPr="00453FE7" w:rsidTr="00031B82">
      <w:trPr>
        <w:trHeight w:val="434"/>
      </w:trPr>
      <w:tc>
        <w:tcPr>
          <w:tcW w:w="4230" w:type="dxa"/>
          <w:gridSpan w:val="3"/>
          <w:vMerge/>
        </w:tcPr>
        <w:p w:rsidR="00453FE7" w:rsidRPr="008573B7" w:rsidRDefault="00453FE7" w:rsidP="00F454B0">
          <w:pPr>
            <w:spacing w:after="120"/>
            <w:rPr>
              <w:sz w:val="16"/>
              <w:szCs w:val="16"/>
            </w:rPr>
          </w:pPr>
        </w:p>
      </w:tc>
      <w:tc>
        <w:tcPr>
          <w:tcW w:w="1399" w:type="dxa"/>
        </w:tcPr>
        <w:p w:rsidR="00453FE7" w:rsidRPr="008573B7" w:rsidRDefault="00DD0504" w:rsidP="00F454B0">
          <w:pPr>
            <w:pStyle w:val="VerhniyKolontityl"/>
            <w:spacing w:after="120"/>
            <w:rPr>
              <w:sz w:val="16"/>
              <w:szCs w:val="16"/>
            </w:rPr>
          </w:pPr>
          <w:proofErr w:type="spellStart"/>
          <w:r w:rsidRPr="008573B7">
            <w:rPr>
              <w:sz w:val="16"/>
              <w:szCs w:val="16"/>
            </w:rPr>
            <w:t>Дата</w:t>
          </w:r>
          <w:proofErr w:type="spellEnd"/>
          <w:r w:rsidRPr="008573B7">
            <w:rPr>
              <w:sz w:val="16"/>
              <w:szCs w:val="16"/>
            </w:rPr>
            <w:t>:</w:t>
          </w:r>
        </w:p>
      </w:tc>
      <w:tc>
        <w:tcPr>
          <w:tcW w:w="4577" w:type="dxa"/>
        </w:tcPr>
        <w:p w:rsidR="00453FE7" w:rsidRPr="003A585D" w:rsidRDefault="0097177D" w:rsidP="00413CAE">
          <w:pPr>
            <w:pStyle w:val="Verhniykolontitul2"/>
            <w:spacing w:after="120"/>
            <w:rPr>
              <w:sz w:val="16"/>
              <w:szCs w:val="16"/>
              <w:lang w:val="en-GB"/>
            </w:rPr>
          </w:pPr>
          <w:r>
            <w:rPr>
              <w:sz w:val="16"/>
              <w:szCs w:val="16"/>
              <w:lang w:val="ru-RU"/>
            </w:rPr>
            <w:t>2</w:t>
          </w:r>
          <w:r w:rsidR="00C668F4">
            <w:rPr>
              <w:sz w:val="16"/>
              <w:szCs w:val="16"/>
              <w:lang w:val="ru-RU"/>
            </w:rPr>
            <w:t>7</w:t>
          </w:r>
          <w:r w:rsidR="00420435" w:rsidRPr="00832A33">
            <w:rPr>
              <w:sz w:val="16"/>
              <w:szCs w:val="16"/>
              <w:lang w:val="en-GB"/>
            </w:rPr>
            <w:t>.</w:t>
          </w:r>
          <w:r w:rsidR="004040F4">
            <w:rPr>
              <w:sz w:val="16"/>
              <w:szCs w:val="16"/>
              <w:lang w:val="en-GB"/>
            </w:rPr>
            <w:t>0</w:t>
          </w:r>
          <w:r w:rsidR="00F26FAB">
            <w:rPr>
              <w:sz w:val="16"/>
              <w:szCs w:val="16"/>
              <w:lang w:val="en-GB"/>
            </w:rPr>
            <w:t>3</w:t>
          </w:r>
          <w:r w:rsidR="00EE1A98" w:rsidRPr="00832A33">
            <w:rPr>
              <w:sz w:val="16"/>
              <w:szCs w:val="16"/>
              <w:lang w:val="en-GB"/>
            </w:rPr>
            <w:t>.202</w:t>
          </w:r>
          <w:r w:rsidR="00194C4F">
            <w:rPr>
              <w:sz w:val="16"/>
              <w:szCs w:val="16"/>
              <w:lang w:val="en-GB"/>
            </w:rPr>
            <w:t>5</w:t>
          </w:r>
        </w:p>
      </w:tc>
    </w:tr>
    <w:tr w:rsidR="00B014F0" w:rsidRPr="0082534C" w:rsidTr="00031B82">
      <w:trPr>
        <w:trHeight w:val="568"/>
      </w:trPr>
      <w:tc>
        <w:tcPr>
          <w:tcW w:w="959" w:type="dxa"/>
        </w:tcPr>
        <w:p w:rsidR="00B014F0" w:rsidRPr="00DD0504" w:rsidRDefault="00DD0504" w:rsidP="00F454B0">
          <w:pPr>
            <w:pStyle w:val="VerhniyKolontityl"/>
            <w:spacing w:after="120"/>
            <w:rPr>
              <w:lang w:val="ru-RU"/>
            </w:rPr>
          </w:pPr>
          <w:r>
            <w:rPr>
              <w:lang w:val="ru-RU"/>
            </w:rPr>
            <w:t>Кому:</w:t>
          </w:r>
        </w:p>
      </w:tc>
      <w:tc>
        <w:tcPr>
          <w:tcW w:w="2693" w:type="dxa"/>
        </w:tcPr>
        <w:p w:rsidR="00B014F0" w:rsidRPr="008573B7" w:rsidRDefault="00060148" w:rsidP="00083A38">
          <w:pPr>
            <w:pStyle w:val="Verhniykolontitul2"/>
            <w:spacing w:after="120"/>
            <w:rPr>
              <w:sz w:val="16"/>
              <w:szCs w:val="16"/>
              <w:lang w:val="ru-RU"/>
            </w:rPr>
          </w:pPr>
          <w:r w:rsidRPr="008573B7">
            <w:rPr>
              <w:sz w:val="16"/>
              <w:szCs w:val="16"/>
              <w:lang w:val="ru-RU"/>
            </w:rPr>
            <w:t xml:space="preserve">Руководителю АНО ДПО «ГК Профи-Юг» </w:t>
          </w:r>
          <w:r w:rsidR="003B6EAC">
            <w:rPr>
              <w:sz w:val="16"/>
              <w:szCs w:val="16"/>
              <w:lang w:val="ru-RU"/>
            </w:rPr>
            <w:t>Вялому Ю.А.</w:t>
          </w:r>
        </w:p>
      </w:tc>
      <w:tc>
        <w:tcPr>
          <w:tcW w:w="578" w:type="dxa"/>
        </w:tcPr>
        <w:p w:rsidR="00B014F0" w:rsidRPr="008573B7" w:rsidRDefault="00B014F0" w:rsidP="00F454B0">
          <w:pPr>
            <w:spacing w:after="120"/>
            <w:rPr>
              <w:sz w:val="16"/>
              <w:szCs w:val="16"/>
            </w:rPr>
          </w:pPr>
        </w:p>
      </w:tc>
      <w:tc>
        <w:tcPr>
          <w:tcW w:w="1399" w:type="dxa"/>
        </w:tcPr>
        <w:p w:rsidR="00B014F0" w:rsidRPr="008573B7" w:rsidRDefault="00DD0504" w:rsidP="00F454B0">
          <w:pPr>
            <w:pStyle w:val="VerhniyKolontityl"/>
            <w:spacing w:after="120"/>
            <w:rPr>
              <w:sz w:val="16"/>
              <w:szCs w:val="16"/>
              <w:lang w:val="ru-RU"/>
            </w:rPr>
          </w:pPr>
          <w:r w:rsidRPr="008573B7">
            <w:rPr>
              <w:sz w:val="16"/>
              <w:szCs w:val="16"/>
              <w:lang w:val="ru-RU"/>
            </w:rPr>
            <w:t>Исх. номер:</w:t>
          </w:r>
        </w:p>
      </w:tc>
      <w:tc>
        <w:tcPr>
          <w:tcW w:w="4577" w:type="dxa"/>
        </w:tcPr>
        <w:p w:rsidR="00B014F0" w:rsidRPr="00C668F4" w:rsidRDefault="007B069A" w:rsidP="002A6158">
          <w:pPr>
            <w:pStyle w:val="Verhniykolontitul2"/>
            <w:spacing w:after="120"/>
            <w:rPr>
              <w:sz w:val="16"/>
              <w:szCs w:val="16"/>
              <w:lang w:val="en-GB"/>
            </w:rPr>
          </w:pPr>
          <w:r w:rsidRPr="007B069A">
            <w:rPr>
              <w:sz w:val="16"/>
              <w:szCs w:val="16"/>
              <w:lang w:val="en-GB"/>
            </w:rPr>
            <w:t>SSA-RMS-LET-1020074</w:t>
          </w:r>
        </w:p>
      </w:tc>
    </w:tr>
    <w:tr w:rsidR="00453FE7" w:rsidRPr="0082534C" w:rsidTr="00031B82">
      <w:trPr>
        <w:trHeight w:val="528"/>
      </w:trPr>
      <w:tc>
        <w:tcPr>
          <w:tcW w:w="959" w:type="dxa"/>
        </w:tcPr>
        <w:p w:rsidR="00453FE7" w:rsidRPr="003E27BB" w:rsidRDefault="00DD0504" w:rsidP="00F454B0">
          <w:pPr>
            <w:pStyle w:val="VerhniyKolontityl"/>
            <w:spacing w:after="120"/>
            <w:rPr>
              <w:lang w:val="ru-RU"/>
            </w:rPr>
          </w:pPr>
          <w:r>
            <w:rPr>
              <w:lang w:val="ru-RU"/>
            </w:rPr>
            <w:t>Адрес</w:t>
          </w:r>
          <w:r w:rsidRPr="003E27BB">
            <w:rPr>
              <w:lang w:val="ru-RU"/>
            </w:rPr>
            <w:t>:</w:t>
          </w:r>
        </w:p>
        <w:p w:rsidR="00453FE7" w:rsidRPr="003E27BB" w:rsidRDefault="00453FE7" w:rsidP="00F454B0">
          <w:pPr>
            <w:pStyle w:val="VerhniyKolontityl"/>
            <w:spacing w:after="120"/>
            <w:rPr>
              <w:lang w:val="ru-RU"/>
            </w:rPr>
          </w:pPr>
        </w:p>
      </w:tc>
      <w:tc>
        <w:tcPr>
          <w:tcW w:w="2693" w:type="dxa"/>
        </w:tcPr>
        <w:p w:rsidR="00D409B9" w:rsidRDefault="003B6EAC" w:rsidP="003B6EAC">
          <w:pPr>
            <w:pStyle w:val="Verhniykolontitul2"/>
            <w:spacing w:line="240" w:lineRule="auto"/>
            <w:rPr>
              <w:sz w:val="16"/>
              <w:szCs w:val="16"/>
              <w:lang w:val="ru-RU"/>
            </w:rPr>
          </w:pPr>
          <w:r w:rsidRPr="003B6EAC">
            <w:rPr>
              <w:sz w:val="16"/>
              <w:szCs w:val="16"/>
              <w:lang w:val="ru-RU"/>
            </w:rPr>
            <w:t xml:space="preserve">РФ, 350051, Краснодарский край, г. Краснодар, ул. им. Дзержинского, д.93, </w:t>
          </w:r>
          <w:proofErr w:type="spellStart"/>
          <w:r w:rsidRPr="003B6EAC">
            <w:rPr>
              <w:sz w:val="16"/>
              <w:szCs w:val="16"/>
              <w:lang w:val="ru-RU"/>
            </w:rPr>
            <w:t>помещ</w:t>
          </w:r>
          <w:proofErr w:type="spellEnd"/>
          <w:r w:rsidRPr="003B6EAC">
            <w:rPr>
              <w:sz w:val="16"/>
              <w:szCs w:val="16"/>
              <w:lang w:val="ru-RU"/>
            </w:rPr>
            <w:t>. 1101</w:t>
          </w:r>
        </w:p>
        <w:p w:rsidR="003B6EAC" w:rsidRPr="008573B7" w:rsidRDefault="003B6EAC" w:rsidP="003B6EAC">
          <w:pPr>
            <w:pStyle w:val="Verhniykolontitul2"/>
            <w:spacing w:line="240" w:lineRule="auto"/>
            <w:rPr>
              <w:sz w:val="16"/>
              <w:szCs w:val="16"/>
              <w:lang w:val="ru-RU"/>
            </w:rPr>
          </w:pPr>
        </w:p>
      </w:tc>
      <w:tc>
        <w:tcPr>
          <w:tcW w:w="578" w:type="dxa"/>
        </w:tcPr>
        <w:p w:rsidR="00453FE7" w:rsidRPr="008573B7" w:rsidRDefault="00453FE7" w:rsidP="00F454B0">
          <w:pPr>
            <w:spacing w:after="120"/>
            <w:rPr>
              <w:sz w:val="16"/>
              <w:szCs w:val="16"/>
            </w:rPr>
          </w:pPr>
        </w:p>
      </w:tc>
      <w:tc>
        <w:tcPr>
          <w:tcW w:w="1399" w:type="dxa"/>
        </w:tcPr>
        <w:p w:rsidR="00453FE7" w:rsidRPr="008573B7" w:rsidRDefault="00DD0504" w:rsidP="00F454B0">
          <w:pPr>
            <w:pStyle w:val="VerhniyKolontityl"/>
            <w:spacing w:after="120"/>
            <w:rPr>
              <w:sz w:val="16"/>
              <w:szCs w:val="16"/>
              <w:lang w:val="ru-RU"/>
            </w:rPr>
          </w:pPr>
          <w:r w:rsidRPr="008573B7">
            <w:rPr>
              <w:sz w:val="16"/>
              <w:szCs w:val="16"/>
              <w:lang w:val="ru-RU"/>
            </w:rPr>
            <w:t>На номер:</w:t>
          </w:r>
        </w:p>
      </w:tc>
      <w:tc>
        <w:tcPr>
          <w:tcW w:w="4577" w:type="dxa"/>
        </w:tcPr>
        <w:p w:rsidR="00453FE7" w:rsidRPr="008573B7" w:rsidRDefault="00453FE7" w:rsidP="00C64320">
          <w:pPr>
            <w:pStyle w:val="Verhniykolontitul2"/>
            <w:spacing w:after="120"/>
            <w:rPr>
              <w:sz w:val="16"/>
              <w:szCs w:val="16"/>
              <w:lang w:val="ru-RU"/>
            </w:rPr>
          </w:pPr>
        </w:p>
      </w:tc>
    </w:tr>
    <w:tr w:rsidR="00453FE7" w:rsidRPr="0082534C" w:rsidTr="00031B82">
      <w:trPr>
        <w:trHeight w:val="302"/>
      </w:trPr>
      <w:tc>
        <w:tcPr>
          <w:tcW w:w="959" w:type="dxa"/>
        </w:tcPr>
        <w:p w:rsidR="00453FE7" w:rsidRPr="00060148" w:rsidRDefault="00DD0504" w:rsidP="00F454B0">
          <w:pPr>
            <w:pStyle w:val="VerhniyKolontityl"/>
            <w:spacing w:after="120"/>
            <w:rPr>
              <w:lang w:val="ru-RU"/>
            </w:rPr>
          </w:pPr>
          <w:r w:rsidRPr="00060148">
            <w:rPr>
              <w:lang w:val="ru-RU"/>
            </w:rPr>
            <w:t>Тема:</w:t>
          </w:r>
        </w:p>
      </w:tc>
      <w:tc>
        <w:tcPr>
          <w:tcW w:w="9247" w:type="dxa"/>
          <w:gridSpan w:val="4"/>
        </w:tcPr>
        <w:p w:rsidR="00453FE7" w:rsidRPr="008573B7" w:rsidRDefault="008F4534" w:rsidP="00C64320">
          <w:pPr>
            <w:pStyle w:val="Verhniykolontitul2"/>
            <w:spacing w:after="120"/>
            <w:ind w:left="8"/>
            <w:rPr>
              <w:sz w:val="16"/>
              <w:szCs w:val="16"/>
              <w:lang w:val="ru-RU"/>
            </w:rPr>
          </w:pPr>
          <w:r w:rsidRPr="008573B7">
            <w:rPr>
              <w:sz w:val="16"/>
              <w:szCs w:val="16"/>
              <w:lang w:val="ru-RU"/>
            </w:rPr>
            <w:t xml:space="preserve">Об обучении работников </w:t>
          </w:r>
        </w:p>
      </w:tc>
    </w:tr>
  </w:tbl>
  <w:p w:rsidR="00B014F0" w:rsidRPr="0082534C" w:rsidRDefault="00B014F0" w:rsidP="001433B6">
    <w:pPr>
      <w:pStyle w:val="a3"/>
      <w:tabs>
        <w:tab w:val="clear" w:pos="4677"/>
        <w:tab w:val="clear" w:pos="9355"/>
        <w:tab w:val="left" w:pos="2040"/>
      </w:tabs>
    </w:pPr>
    <w:r>
      <w:rPr>
        <w:noProof/>
        <w:lang w:val="en-GB" w:eastAsia="en-GB"/>
      </w:rPr>
      <w:drawing>
        <wp:anchor distT="0" distB="0" distL="114300" distR="114300" simplePos="0" relativeHeight="251659264" behindDoc="1" locked="1" layoutInCell="1" allowOverlap="1" wp14:anchorId="65ED9DDD" wp14:editId="67CE1A13">
          <wp:simplePos x="0" y="0"/>
          <wp:positionH relativeFrom="page">
            <wp:posOffset>-19050</wp:posOffset>
          </wp:positionH>
          <wp:positionV relativeFrom="page">
            <wp:posOffset>0</wp:posOffset>
          </wp:positionV>
          <wp:extent cx="6506845" cy="965200"/>
          <wp:effectExtent l="0" t="0" r="8255" b="6350"/>
          <wp:wrapNone/>
          <wp:docPr id="3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S-blank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06845" cy="96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400418"/>
    <w:multiLevelType w:val="hybridMultilevel"/>
    <w:tmpl w:val="B2BE940C"/>
    <w:lvl w:ilvl="0" w:tplc="DC821B9C">
      <w:start w:val="1"/>
      <w:numFmt w:val="decimal"/>
      <w:lvlText w:val="%1."/>
      <w:lvlJc w:val="left"/>
      <w:pPr>
        <w:ind w:left="1170" w:hanging="45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8F40A3F"/>
    <w:multiLevelType w:val="hybridMultilevel"/>
    <w:tmpl w:val="98022AA8"/>
    <w:lvl w:ilvl="0" w:tplc="0419000F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sz w:val="24"/>
        <w:szCs w:val="24"/>
      </w:rPr>
    </w:lvl>
    <w:lvl w:ilvl="1" w:tplc="04190019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  <w:rPr>
        <w:rFonts w:cs="Times New Roma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activeWritingStyle w:appName="MSWord" w:lang="ru-RU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GB" w:vendorID="64" w:dllVersion="4096" w:nlCheck="1" w:checkStyle="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34C"/>
    <w:rsid w:val="0000129B"/>
    <w:rsid w:val="0001096E"/>
    <w:rsid w:val="00016F72"/>
    <w:rsid w:val="00024710"/>
    <w:rsid w:val="00030FC0"/>
    <w:rsid w:val="00031B82"/>
    <w:rsid w:val="000354CA"/>
    <w:rsid w:val="0003605E"/>
    <w:rsid w:val="00040964"/>
    <w:rsid w:val="00043796"/>
    <w:rsid w:val="00044916"/>
    <w:rsid w:val="00046403"/>
    <w:rsid w:val="000518A3"/>
    <w:rsid w:val="00060148"/>
    <w:rsid w:val="00062DD4"/>
    <w:rsid w:val="0007356F"/>
    <w:rsid w:val="00083A38"/>
    <w:rsid w:val="00087EC4"/>
    <w:rsid w:val="00093D22"/>
    <w:rsid w:val="000A3E63"/>
    <w:rsid w:val="000B6563"/>
    <w:rsid w:val="000B670D"/>
    <w:rsid w:val="000C4694"/>
    <w:rsid w:val="000C503D"/>
    <w:rsid w:val="000C6F0E"/>
    <w:rsid w:val="000E00B0"/>
    <w:rsid w:val="000E00C2"/>
    <w:rsid w:val="000E0AB0"/>
    <w:rsid w:val="000E395B"/>
    <w:rsid w:val="000E69B6"/>
    <w:rsid w:val="000F4C8C"/>
    <w:rsid w:val="00103D95"/>
    <w:rsid w:val="0010589F"/>
    <w:rsid w:val="00105DDE"/>
    <w:rsid w:val="001215DE"/>
    <w:rsid w:val="00131F16"/>
    <w:rsid w:val="00133E3B"/>
    <w:rsid w:val="00136146"/>
    <w:rsid w:val="001433B6"/>
    <w:rsid w:val="00150956"/>
    <w:rsid w:val="001513C9"/>
    <w:rsid w:val="0016046B"/>
    <w:rsid w:val="00174CF4"/>
    <w:rsid w:val="00180004"/>
    <w:rsid w:val="00180BF3"/>
    <w:rsid w:val="00181579"/>
    <w:rsid w:val="001815A5"/>
    <w:rsid w:val="00194C4F"/>
    <w:rsid w:val="00195AB5"/>
    <w:rsid w:val="001A3A7D"/>
    <w:rsid w:val="001B1C79"/>
    <w:rsid w:val="001C7E9E"/>
    <w:rsid w:val="001D6B95"/>
    <w:rsid w:val="001D7847"/>
    <w:rsid w:val="001F28CE"/>
    <w:rsid w:val="002101D5"/>
    <w:rsid w:val="00211307"/>
    <w:rsid w:val="00214D34"/>
    <w:rsid w:val="0021569C"/>
    <w:rsid w:val="00215C98"/>
    <w:rsid w:val="002170AC"/>
    <w:rsid w:val="00226C49"/>
    <w:rsid w:val="0024065B"/>
    <w:rsid w:val="00245445"/>
    <w:rsid w:val="0025550B"/>
    <w:rsid w:val="00257C7B"/>
    <w:rsid w:val="002644C9"/>
    <w:rsid w:val="0026763D"/>
    <w:rsid w:val="002716A6"/>
    <w:rsid w:val="002757BE"/>
    <w:rsid w:val="00293AFD"/>
    <w:rsid w:val="002A6158"/>
    <w:rsid w:val="002A784A"/>
    <w:rsid w:val="002A7B71"/>
    <w:rsid w:val="002C00D6"/>
    <w:rsid w:val="002C1D1C"/>
    <w:rsid w:val="002C3487"/>
    <w:rsid w:val="002C7DA8"/>
    <w:rsid w:val="002E00C1"/>
    <w:rsid w:val="002F2733"/>
    <w:rsid w:val="00311136"/>
    <w:rsid w:val="00315302"/>
    <w:rsid w:val="00325892"/>
    <w:rsid w:val="003326B8"/>
    <w:rsid w:val="003474AF"/>
    <w:rsid w:val="00361116"/>
    <w:rsid w:val="00374EED"/>
    <w:rsid w:val="00396266"/>
    <w:rsid w:val="003A31F3"/>
    <w:rsid w:val="003A585D"/>
    <w:rsid w:val="003B1278"/>
    <w:rsid w:val="003B5A38"/>
    <w:rsid w:val="003B6EAC"/>
    <w:rsid w:val="003C0EF0"/>
    <w:rsid w:val="003D081D"/>
    <w:rsid w:val="003D1B61"/>
    <w:rsid w:val="003D246B"/>
    <w:rsid w:val="003D5F1A"/>
    <w:rsid w:val="003E27BB"/>
    <w:rsid w:val="003E7D63"/>
    <w:rsid w:val="003F6C0F"/>
    <w:rsid w:val="003F7785"/>
    <w:rsid w:val="00402807"/>
    <w:rsid w:val="004036E4"/>
    <w:rsid w:val="004040F4"/>
    <w:rsid w:val="0040683A"/>
    <w:rsid w:val="00407322"/>
    <w:rsid w:val="00411668"/>
    <w:rsid w:val="00413805"/>
    <w:rsid w:val="00413967"/>
    <w:rsid w:val="00413CAE"/>
    <w:rsid w:val="00420435"/>
    <w:rsid w:val="004215FE"/>
    <w:rsid w:val="00426736"/>
    <w:rsid w:val="00444E55"/>
    <w:rsid w:val="00453FE7"/>
    <w:rsid w:val="0045664A"/>
    <w:rsid w:val="0046402E"/>
    <w:rsid w:val="00472053"/>
    <w:rsid w:val="00472170"/>
    <w:rsid w:val="0047682D"/>
    <w:rsid w:val="004B1786"/>
    <w:rsid w:val="004B1960"/>
    <w:rsid w:val="004C12C5"/>
    <w:rsid w:val="004C5B75"/>
    <w:rsid w:val="004D420F"/>
    <w:rsid w:val="004D5855"/>
    <w:rsid w:val="004D58A4"/>
    <w:rsid w:val="004E0410"/>
    <w:rsid w:val="004E26CA"/>
    <w:rsid w:val="004E2CDD"/>
    <w:rsid w:val="004F5E99"/>
    <w:rsid w:val="00502350"/>
    <w:rsid w:val="00512BE1"/>
    <w:rsid w:val="00521514"/>
    <w:rsid w:val="00534A02"/>
    <w:rsid w:val="00534E12"/>
    <w:rsid w:val="00536BCB"/>
    <w:rsid w:val="00537BD3"/>
    <w:rsid w:val="00542B1D"/>
    <w:rsid w:val="00546BEE"/>
    <w:rsid w:val="00546D79"/>
    <w:rsid w:val="00560F68"/>
    <w:rsid w:val="00562137"/>
    <w:rsid w:val="005668D3"/>
    <w:rsid w:val="00566C0C"/>
    <w:rsid w:val="00566C5E"/>
    <w:rsid w:val="0057168E"/>
    <w:rsid w:val="005805D3"/>
    <w:rsid w:val="00582B8A"/>
    <w:rsid w:val="00582E1F"/>
    <w:rsid w:val="00597FA7"/>
    <w:rsid w:val="005B11AD"/>
    <w:rsid w:val="005B2805"/>
    <w:rsid w:val="005B7E1B"/>
    <w:rsid w:val="005C5ABA"/>
    <w:rsid w:val="005C5B07"/>
    <w:rsid w:val="005E3F09"/>
    <w:rsid w:val="005E6F0B"/>
    <w:rsid w:val="005F14C7"/>
    <w:rsid w:val="00601D60"/>
    <w:rsid w:val="006040BE"/>
    <w:rsid w:val="00613103"/>
    <w:rsid w:val="006157E7"/>
    <w:rsid w:val="00621119"/>
    <w:rsid w:val="00625D1F"/>
    <w:rsid w:val="0062771F"/>
    <w:rsid w:val="00634315"/>
    <w:rsid w:val="00647EDB"/>
    <w:rsid w:val="00666566"/>
    <w:rsid w:val="00671F65"/>
    <w:rsid w:val="006744E5"/>
    <w:rsid w:val="006835F6"/>
    <w:rsid w:val="00690F61"/>
    <w:rsid w:val="00693AD0"/>
    <w:rsid w:val="006B057D"/>
    <w:rsid w:val="006B06B7"/>
    <w:rsid w:val="006B4A52"/>
    <w:rsid w:val="006B645C"/>
    <w:rsid w:val="006B6B28"/>
    <w:rsid w:val="006B732A"/>
    <w:rsid w:val="006C3700"/>
    <w:rsid w:val="006D2A6D"/>
    <w:rsid w:val="006D5FFC"/>
    <w:rsid w:val="006F2BE5"/>
    <w:rsid w:val="0071420D"/>
    <w:rsid w:val="007319BD"/>
    <w:rsid w:val="0076030D"/>
    <w:rsid w:val="0076679B"/>
    <w:rsid w:val="007736E0"/>
    <w:rsid w:val="00774D94"/>
    <w:rsid w:val="00775A50"/>
    <w:rsid w:val="00776C0F"/>
    <w:rsid w:val="00786C23"/>
    <w:rsid w:val="00792353"/>
    <w:rsid w:val="00794E6B"/>
    <w:rsid w:val="007A22B8"/>
    <w:rsid w:val="007A425C"/>
    <w:rsid w:val="007A43C2"/>
    <w:rsid w:val="007A4611"/>
    <w:rsid w:val="007B069A"/>
    <w:rsid w:val="007B4D29"/>
    <w:rsid w:val="007E1D72"/>
    <w:rsid w:val="007E3356"/>
    <w:rsid w:val="007E46B2"/>
    <w:rsid w:val="007F209F"/>
    <w:rsid w:val="007F2224"/>
    <w:rsid w:val="0080513D"/>
    <w:rsid w:val="0082534C"/>
    <w:rsid w:val="0082608A"/>
    <w:rsid w:val="00832A33"/>
    <w:rsid w:val="0083786B"/>
    <w:rsid w:val="00856FBF"/>
    <w:rsid w:val="008573B7"/>
    <w:rsid w:val="008660DE"/>
    <w:rsid w:val="0087744E"/>
    <w:rsid w:val="00885A31"/>
    <w:rsid w:val="0089121C"/>
    <w:rsid w:val="008A2285"/>
    <w:rsid w:val="008A663E"/>
    <w:rsid w:val="008B2A98"/>
    <w:rsid w:val="008C3E8E"/>
    <w:rsid w:val="008C4847"/>
    <w:rsid w:val="008E7C7E"/>
    <w:rsid w:val="008F4534"/>
    <w:rsid w:val="008F6EBA"/>
    <w:rsid w:val="00904334"/>
    <w:rsid w:val="00906A13"/>
    <w:rsid w:val="00907C77"/>
    <w:rsid w:val="00910E0B"/>
    <w:rsid w:val="009114CE"/>
    <w:rsid w:val="00914225"/>
    <w:rsid w:val="00922C33"/>
    <w:rsid w:val="009268E4"/>
    <w:rsid w:val="00932F54"/>
    <w:rsid w:val="00936441"/>
    <w:rsid w:val="00942674"/>
    <w:rsid w:val="00956296"/>
    <w:rsid w:val="00956684"/>
    <w:rsid w:val="009601BE"/>
    <w:rsid w:val="00965A0F"/>
    <w:rsid w:val="00966F73"/>
    <w:rsid w:val="00967F6D"/>
    <w:rsid w:val="0097177D"/>
    <w:rsid w:val="00985808"/>
    <w:rsid w:val="0099078F"/>
    <w:rsid w:val="009A1632"/>
    <w:rsid w:val="009A7DE5"/>
    <w:rsid w:val="009C090D"/>
    <w:rsid w:val="009C752C"/>
    <w:rsid w:val="009E01F1"/>
    <w:rsid w:val="009E0B58"/>
    <w:rsid w:val="009E0E60"/>
    <w:rsid w:val="009E6129"/>
    <w:rsid w:val="00A327FE"/>
    <w:rsid w:val="00A35C4D"/>
    <w:rsid w:val="00A54743"/>
    <w:rsid w:val="00A6241A"/>
    <w:rsid w:val="00A632AA"/>
    <w:rsid w:val="00A63BEF"/>
    <w:rsid w:val="00A807BB"/>
    <w:rsid w:val="00A922BD"/>
    <w:rsid w:val="00AB4185"/>
    <w:rsid w:val="00AC08C1"/>
    <w:rsid w:val="00AC7A8A"/>
    <w:rsid w:val="00AD32D5"/>
    <w:rsid w:val="00AD684F"/>
    <w:rsid w:val="00AE4185"/>
    <w:rsid w:val="00AE5324"/>
    <w:rsid w:val="00AF4ED8"/>
    <w:rsid w:val="00B014F0"/>
    <w:rsid w:val="00B07ECF"/>
    <w:rsid w:val="00B1019B"/>
    <w:rsid w:val="00B2644E"/>
    <w:rsid w:val="00B27BF5"/>
    <w:rsid w:val="00B34CEF"/>
    <w:rsid w:val="00B37C2C"/>
    <w:rsid w:val="00B4288B"/>
    <w:rsid w:val="00B45970"/>
    <w:rsid w:val="00B54D99"/>
    <w:rsid w:val="00B56C79"/>
    <w:rsid w:val="00B57FFD"/>
    <w:rsid w:val="00B70DD8"/>
    <w:rsid w:val="00B76363"/>
    <w:rsid w:val="00B81B96"/>
    <w:rsid w:val="00B87ED9"/>
    <w:rsid w:val="00B9267E"/>
    <w:rsid w:val="00B962C6"/>
    <w:rsid w:val="00BA14D5"/>
    <w:rsid w:val="00BA6EB9"/>
    <w:rsid w:val="00BB3651"/>
    <w:rsid w:val="00BB60F5"/>
    <w:rsid w:val="00BB7133"/>
    <w:rsid w:val="00BC5BBD"/>
    <w:rsid w:val="00BD1016"/>
    <w:rsid w:val="00BD18CA"/>
    <w:rsid w:val="00BD54B3"/>
    <w:rsid w:val="00BE2B3B"/>
    <w:rsid w:val="00C01F88"/>
    <w:rsid w:val="00C1163D"/>
    <w:rsid w:val="00C255D5"/>
    <w:rsid w:val="00C32AC1"/>
    <w:rsid w:val="00C33053"/>
    <w:rsid w:val="00C37479"/>
    <w:rsid w:val="00C45E41"/>
    <w:rsid w:val="00C5071A"/>
    <w:rsid w:val="00C622BE"/>
    <w:rsid w:val="00C63A21"/>
    <w:rsid w:val="00C64320"/>
    <w:rsid w:val="00C64C91"/>
    <w:rsid w:val="00C6507F"/>
    <w:rsid w:val="00C65F0F"/>
    <w:rsid w:val="00C668F4"/>
    <w:rsid w:val="00C67B16"/>
    <w:rsid w:val="00C76375"/>
    <w:rsid w:val="00C9373D"/>
    <w:rsid w:val="00C97B29"/>
    <w:rsid w:val="00CB5933"/>
    <w:rsid w:val="00CD3492"/>
    <w:rsid w:val="00CD5457"/>
    <w:rsid w:val="00CD647C"/>
    <w:rsid w:val="00CE4A62"/>
    <w:rsid w:val="00CE77DD"/>
    <w:rsid w:val="00CE7960"/>
    <w:rsid w:val="00CE7FBF"/>
    <w:rsid w:val="00CF2A64"/>
    <w:rsid w:val="00CF66EC"/>
    <w:rsid w:val="00CF6A1B"/>
    <w:rsid w:val="00D04C62"/>
    <w:rsid w:val="00D20EF4"/>
    <w:rsid w:val="00D224B3"/>
    <w:rsid w:val="00D409B9"/>
    <w:rsid w:val="00D51E11"/>
    <w:rsid w:val="00D559AD"/>
    <w:rsid w:val="00D61D6B"/>
    <w:rsid w:val="00D65687"/>
    <w:rsid w:val="00D66FE2"/>
    <w:rsid w:val="00D83E64"/>
    <w:rsid w:val="00D876A3"/>
    <w:rsid w:val="00D87CC6"/>
    <w:rsid w:val="00DC7A5D"/>
    <w:rsid w:val="00DD0504"/>
    <w:rsid w:val="00DD2970"/>
    <w:rsid w:val="00DE4E86"/>
    <w:rsid w:val="00DF2780"/>
    <w:rsid w:val="00DF5DDF"/>
    <w:rsid w:val="00DF624C"/>
    <w:rsid w:val="00E0253A"/>
    <w:rsid w:val="00E05FB4"/>
    <w:rsid w:val="00E10CC8"/>
    <w:rsid w:val="00E12B4A"/>
    <w:rsid w:val="00E26185"/>
    <w:rsid w:val="00E26209"/>
    <w:rsid w:val="00E2642A"/>
    <w:rsid w:val="00E36981"/>
    <w:rsid w:val="00E438CC"/>
    <w:rsid w:val="00E62329"/>
    <w:rsid w:val="00E66B64"/>
    <w:rsid w:val="00E856D0"/>
    <w:rsid w:val="00E95305"/>
    <w:rsid w:val="00EA0BEF"/>
    <w:rsid w:val="00EA112F"/>
    <w:rsid w:val="00EA3BBD"/>
    <w:rsid w:val="00EB7890"/>
    <w:rsid w:val="00EC44DA"/>
    <w:rsid w:val="00EE18A5"/>
    <w:rsid w:val="00EE1A98"/>
    <w:rsid w:val="00EE6D24"/>
    <w:rsid w:val="00EF099F"/>
    <w:rsid w:val="00EF7A16"/>
    <w:rsid w:val="00F2342A"/>
    <w:rsid w:val="00F26FAB"/>
    <w:rsid w:val="00F454B0"/>
    <w:rsid w:val="00F46756"/>
    <w:rsid w:val="00F46D77"/>
    <w:rsid w:val="00F5508A"/>
    <w:rsid w:val="00F6511D"/>
    <w:rsid w:val="00F700F1"/>
    <w:rsid w:val="00F72FB5"/>
    <w:rsid w:val="00F76204"/>
    <w:rsid w:val="00F805CB"/>
    <w:rsid w:val="00F91107"/>
    <w:rsid w:val="00FA0308"/>
    <w:rsid w:val="00FA2A40"/>
    <w:rsid w:val="00FC785C"/>
    <w:rsid w:val="00FD1759"/>
    <w:rsid w:val="00FD5E1D"/>
    <w:rsid w:val="00FD663E"/>
    <w:rsid w:val="00FD6C44"/>
    <w:rsid w:val="00FE010F"/>
    <w:rsid w:val="00FE79C5"/>
    <w:rsid w:val="00FF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69EF91E0-0284-4631-AF3F-874ED5F49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A4611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B1278"/>
    <w:pPr>
      <w:widowControl/>
      <w:tabs>
        <w:tab w:val="center" w:pos="4677"/>
        <w:tab w:val="right" w:pos="9355"/>
      </w:tabs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customStyle="1" w:styleId="a4">
    <w:name w:val="Верхний колонтитул Знак"/>
    <w:basedOn w:val="a0"/>
    <w:link w:val="a3"/>
    <w:uiPriority w:val="99"/>
    <w:rsid w:val="003B1278"/>
  </w:style>
  <w:style w:type="paragraph" w:styleId="a5">
    <w:name w:val="footer"/>
    <w:basedOn w:val="a"/>
    <w:link w:val="a6"/>
    <w:uiPriority w:val="99"/>
    <w:unhideWhenUsed/>
    <w:rsid w:val="003B1278"/>
    <w:pPr>
      <w:widowControl/>
      <w:tabs>
        <w:tab w:val="center" w:pos="4677"/>
        <w:tab w:val="right" w:pos="9355"/>
      </w:tabs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character" w:customStyle="1" w:styleId="a6">
    <w:name w:val="Нижний колонтитул Знак"/>
    <w:basedOn w:val="a0"/>
    <w:link w:val="a5"/>
    <w:uiPriority w:val="99"/>
    <w:rsid w:val="003B1278"/>
  </w:style>
  <w:style w:type="table" w:styleId="a7">
    <w:name w:val="Table Grid"/>
    <w:basedOn w:val="a1"/>
    <w:uiPriority w:val="59"/>
    <w:rsid w:val="003B1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a"/>
    <w:link w:val="BasicParagraph0"/>
    <w:uiPriority w:val="99"/>
    <w:rsid w:val="003B1278"/>
    <w:pPr>
      <w:widowControl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lang w:val="en-GB" w:eastAsia="en-US"/>
    </w:rPr>
  </w:style>
  <w:style w:type="paragraph" w:styleId="a8">
    <w:name w:val="Date"/>
    <w:basedOn w:val="a"/>
    <w:link w:val="a9"/>
    <w:uiPriority w:val="99"/>
    <w:rsid w:val="00C9373D"/>
    <w:pPr>
      <w:widowControl/>
      <w:tabs>
        <w:tab w:val="right" w:pos="500"/>
        <w:tab w:val="right" w:pos="2220"/>
      </w:tabs>
      <w:autoSpaceDE w:val="0"/>
      <w:autoSpaceDN w:val="0"/>
      <w:adjustRightInd w:val="0"/>
      <w:spacing w:line="500" w:lineRule="atLeast"/>
      <w:textAlignment w:val="center"/>
    </w:pPr>
    <w:rPr>
      <w:rFonts w:ascii="Journal Sans New" w:eastAsiaTheme="minorHAnsi" w:hAnsi="Journal Sans New" w:cs="Journal Sans New"/>
      <w:caps/>
      <w:spacing w:val="8"/>
      <w:sz w:val="16"/>
      <w:szCs w:val="16"/>
      <w:lang w:val="en-US" w:eastAsia="en-US"/>
    </w:rPr>
  </w:style>
  <w:style w:type="character" w:customStyle="1" w:styleId="a9">
    <w:name w:val="Дата Знак"/>
    <w:basedOn w:val="a0"/>
    <w:link w:val="a8"/>
    <w:uiPriority w:val="99"/>
    <w:rsid w:val="00C9373D"/>
    <w:rPr>
      <w:rFonts w:ascii="Journal Sans New" w:hAnsi="Journal Sans New" w:cs="Journal Sans New"/>
      <w:caps/>
      <w:color w:val="000000"/>
      <w:spacing w:val="8"/>
      <w:sz w:val="16"/>
      <w:szCs w:val="16"/>
      <w:lang w:val="en-US"/>
    </w:rPr>
  </w:style>
  <w:style w:type="paragraph" w:styleId="aa">
    <w:name w:val="Balloon Text"/>
    <w:basedOn w:val="a"/>
    <w:link w:val="ab"/>
    <w:uiPriority w:val="99"/>
    <w:semiHidden/>
    <w:unhideWhenUsed/>
    <w:rsid w:val="00C9373D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9373D"/>
    <w:rPr>
      <w:rFonts w:ascii="Tahoma" w:hAnsi="Tahoma" w:cs="Tahoma"/>
      <w:sz w:val="16"/>
      <w:szCs w:val="16"/>
    </w:rPr>
  </w:style>
  <w:style w:type="character" w:styleId="ac">
    <w:name w:val="Intense Reference"/>
    <w:basedOn w:val="a0"/>
    <w:uiPriority w:val="32"/>
    <w:qFormat/>
    <w:rsid w:val="00C63A21"/>
    <w:rPr>
      <w:b/>
      <w:bCs/>
      <w:smallCaps/>
      <w:color w:val="C0504D" w:themeColor="accent2"/>
      <w:spacing w:val="5"/>
      <w:u w:val="single"/>
    </w:rPr>
  </w:style>
  <w:style w:type="paragraph" w:customStyle="1" w:styleId="TurkStream">
    <w:name w:val="Turk Stream"/>
    <w:qFormat/>
    <w:rsid w:val="00932F54"/>
    <w:pPr>
      <w:spacing w:after="0" w:line="340" w:lineRule="exact"/>
    </w:pPr>
    <w:rPr>
      <w:rFonts w:ascii="Tahoma" w:hAnsi="Tahoma"/>
      <w:lang w:val="en-US"/>
    </w:rPr>
  </w:style>
  <w:style w:type="paragraph" w:customStyle="1" w:styleId="sender">
    <w:name w:val="sender"/>
    <w:basedOn w:val="BasicParagraph"/>
    <w:link w:val="sender0"/>
    <w:qFormat/>
    <w:rsid w:val="00932F54"/>
    <w:pPr>
      <w:tabs>
        <w:tab w:val="right" w:pos="7937"/>
      </w:tabs>
    </w:pPr>
    <w:rPr>
      <w:rFonts w:ascii="Tahoma" w:hAnsi="Tahoma" w:cs="ALSDirect-Semicond"/>
      <w:spacing w:val="1"/>
      <w:sz w:val="13"/>
      <w:szCs w:val="13"/>
      <w:lang w:val="en-US"/>
    </w:rPr>
  </w:style>
  <w:style w:type="paragraph" w:customStyle="1" w:styleId="TurkStreambody">
    <w:name w:val="Turk_Stream_body"/>
    <w:basedOn w:val="TurkStream"/>
    <w:qFormat/>
    <w:rsid w:val="00F6511D"/>
    <w:pPr>
      <w:ind w:firstLine="284"/>
    </w:pPr>
  </w:style>
  <w:style w:type="paragraph" w:customStyle="1" w:styleId="1">
    <w:name w:val="Подпись1"/>
    <w:basedOn w:val="BasicParagraph"/>
    <w:qFormat/>
    <w:rsid w:val="00932F54"/>
    <w:pPr>
      <w:tabs>
        <w:tab w:val="left" w:pos="4480"/>
        <w:tab w:val="right" w:pos="7937"/>
      </w:tabs>
    </w:pPr>
    <w:rPr>
      <w:rFonts w:ascii="Tahoma" w:hAnsi="Tahoma" w:cs="SwiftPro OT"/>
      <w:sz w:val="22"/>
      <w:szCs w:val="22"/>
      <w:lang w:val="en-US"/>
    </w:rPr>
  </w:style>
  <w:style w:type="paragraph" w:customStyle="1" w:styleId="Address">
    <w:name w:val="Address"/>
    <w:basedOn w:val="BasicParagraph"/>
    <w:qFormat/>
    <w:rsid w:val="003C0EF0"/>
    <w:pPr>
      <w:framePr w:hSpace="180" w:wrap="around" w:vAnchor="text" w:hAnchor="page" w:x="6378" w:y="-4689"/>
      <w:spacing w:before="113"/>
    </w:pPr>
    <w:rPr>
      <w:rFonts w:ascii="ALSDirect-Semicond" w:hAnsi="ALSDirect-Semicond" w:cs="ALSDirect-Semicond"/>
      <w:sz w:val="17"/>
      <w:szCs w:val="17"/>
      <w:lang w:val="en-US"/>
    </w:rPr>
  </w:style>
  <w:style w:type="paragraph" w:customStyle="1" w:styleId="10">
    <w:name w:val="Стиль1"/>
    <w:basedOn w:val="Address"/>
    <w:qFormat/>
    <w:rsid w:val="00C6507F"/>
    <w:pPr>
      <w:framePr w:hSpace="0" w:wrap="auto" w:vAnchor="margin" w:hAnchor="text" w:xAlign="left" w:yAlign="inline"/>
    </w:pPr>
  </w:style>
  <w:style w:type="paragraph" w:customStyle="1" w:styleId="Nigniykolontitul">
    <w:name w:val="Nigniy kolontitul"/>
    <w:basedOn w:val="sender"/>
    <w:link w:val="Nigniykolontitul0"/>
    <w:qFormat/>
    <w:rsid w:val="004E26CA"/>
    <w:rPr>
      <w:color w:val="0072BC"/>
    </w:rPr>
  </w:style>
  <w:style w:type="paragraph" w:customStyle="1" w:styleId="VerhniyKolontityl">
    <w:name w:val="Verhniy Kolontityl"/>
    <w:basedOn w:val="Nigniykolontitul"/>
    <w:link w:val="VerhniyKolontityl0"/>
    <w:qFormat/>
    <w:rsid w:val="00BB60F5"/>
    <w:rPr>
      <w:sz w:val="17"/>
    </w:rPr>
  </w:style>
  <w:style w:type="character" w:customStyle="1" w:styleId="BasicParagraph0">
    <w:name w:val="[Basic Paragraph] Знак"/>
    <w:basedOn w:val="a0"/>
    <w:link w:val="BasicParagraph"/>
    <w:uiPriority w:val="99"/>
    <w:rsid w:val="00621119"/>
    <w:rPr>
      <w:rFonts w:ascii="Minion Pro" w:hAnsi="Minion Pro" w:cs="Minion Pro"/>
      <w:color w:val="000000"/>
      <w:sz w:val="24"/>
      <w:szCs w:val="24"/>
      <w:lang w:val="en-GB"/>
    </w:rPr>
  </w:style>
  <w:style w:type="character" w:customStyle="1" w:styleId="sender0">
    <w:name w:val="sender Знак"/>
    <w:basedOn w:val="BasicParagraph0"/>
    <w:link w:val="sender"/>
    <w:rsid w:val="00621119"/>
    <w:rPr>
      <w:rFonts w:ascii="Tahoma" w:hAnsi="Tahoma" w:cs="ALSDirect-Semicond"/>
      <w:color w:val="000000"/>
      <w:spacing w:val="1"/>
      <w:sz w:val="13"/>
      <w:szCs w:val="13"/>
      <w:lang w:val="en-US"/>
    </w:rPr>
  </w:style>
  <w:style w:type="character" w:customStyle="1" w:styleId="Nigniykolontitul0">
    <w:name w:val="Nigniy kolontitul Знак"/>
    <w:basedOn w:val="sender0"/>
    <w:link w:val="Nigniykolontitul"/>
    <w:rsid w:val="004E26CA"/>
    <w:rPr>
      <w:rFonts w:ascii="Tahoma" w:hAnsi="Tahoma" w:cs="ALSDirect-Semicond"/>
      <w:color w:val="0072BC"/>
      <w:spacing w:val="1"/>
      <w:sz w:val="13"/>
      <w:szCs w:val="13"/>
      <w:lang w:val="en-US"/>
    </w:rPr>
  </w:style>
  <w:style w:type="paragraph" w:customStyle="1" w:styleId="Verhniykolontitul2">
    <w:name w:val="Verhniy_kolontitul2"/>
    <w:basedOn w:val="VerhniyKolontityl"/>
    <w:link w:val="Verhniykolontitul20"/>
    <w:qFormat/>
    <w:rsid w:val="00BB60F5"/>
    <w:rPr>
      <w:color w:val="auto"/>
    </w:rPr>
  </w:style>
  <w:style w:type="character" w:customStyle="1" w:styleId="VerhniyKolontityl0">
    <w:name w:val="Verhniy Kolontityl Знак"/>
    <w:basedOn w:val="Nigniykolontitul0"/>
    <w:link w:val="VerhniyKolontityl"/>
    <w:rsid w:val="00BB60F5"/>
    <w:rPr>
      <w:rFonts w:ascii="Tahoma" w:hAnsi="Tahoma" w:cs="ALSDirect-Semicond"/>
      <w:color w:val="0072BC"/>
      <w:spacing w:val="1"/>
      <w:sz w:val="17"/>
      <w:szCs w:val="13"/>
      <w:lang w:val="en-US"/>
    </w:rPr>
  </w:style>
  <w:style w:type="paragraph" w:customStyle="1" w:styleId="3CBD5A742C28424DA5172AD252E32316">
    <w:name w:val="3CBD5A742C28424DA5172AD252E32316"/>
    <w:rsid w:val="00AD684F"/>
    <w:rPr>
      <w:rFonts w:eastAsiaTheme="minorEastAsia"/>
      <w:lang w:eastAsia="ru-RU"/>
    </w:rPr>
  </w:style>
  <w:style w:type="character" w:customStyle="1" w:styleId="Verhniykolontitul20">
    <w:name w:val="Verhniy_kolontitul2 Знак"/>
    <w:basedOn w:val="VerhniyKolontityl0"/>
    <w:link w:val="Verhniykolontitul2"/>
    <w:rsid w:val="00BB60F5"/>
    <w:rPr>
      <w:rFonts w:ascii="Tahoma" w:hAnsi="Tahoma" w:cs="ALSDirect-Semicond"/>
      <w:color w:val="0072BC"/>
      <w:spacing w:val="1"/>
      <w:sz w:val="17"/>
      <w:szCs w:val="13"/>
      <w:lang w:val="en-US"/>
    </w:rPr>
  </w:style>
  <w:style w:type="paragraph" w:styleId="ad">
    <w:name w:val="footnote text"/>
    <w:basedOn w:val="a"/>
    <w:link w:val="ae"/>
    <w:uiPriority w:val="99"/>
    <w:unhideWhenUsed/>
    <w:rsid w:val="00601D60"/>
    <w:pPr>
      <w:widowControl/>
    </w:pPr>
    <w:rPr>
      <w:rFonts w:ascii="Times New Roman" w:eastAsia="Times New Roman" w:hAnsi="Times New Roman" w:cs="Times New Roman"/>
      <w:color w:val="auto"/>
      <w:sz w:val="20"/>
      <w:szCs w:val="20"/>
      <w:lang w:eastAsia="en-US"/>
    </w:rPr>
  </w:style>
  <w:style w:type="character" w:customStyle="1" w:styleId="ae">
    <w:name w:val="Текст сноски Знак"/>
    <w:basedOn w:val="a0"/>
    <w:link w:val="ad"/>
    <w:uiPriority w:val="99"/>
    <w:rsid w:val="00601D60"/>
    <w:rPr>
      <w:rFonts w:ascii="Times New Roman" w:eastAsia="Times New Roman" w:hAnsi="Times New Roman" w:cs="Times New Roman"/>
      <w:sz w:val="20"/>
      <w:szCs w:val="20"/>
    </w:rPr>
  </w:style>
  <w:style w:type="paragraph" w:styleId="af">
    <w:name w:val="List Paragraph"/>
    <w:aliases w:val="mcd_гпи_маркиров.список ур.1"/>
    <w:basedOn w:val="a"/>
    <w:link w:val="af0"/>
    <w:uiPriority w:val="34"/>
    <w:qFormat/>
    <w:rsid w:val="00601D60"/>
    <w:pPr>
      <w:widowControl/>
      <w:ind w:left="720"/>
      <w:contextualSpacing/>
    </w:pPr>
    <w:rPr>
      <w:rFonts w:ascii="Times New Roman" w:eastAsia="Times New Roman" w:hAnsi="Times New Roman" w:cs="Arial"/>
      <w:color w:val="auto"/>
      <w:sz w:val="20"/>
      <w:szCs w:val="20"/>
    </w:rPr>
  </w:style>
  <w:style w:type="character" w:styleId="af1">
    <w:name w:val="footnote reference"/>
    <w:uiPriority w:val="99"/>
    <w:unhideWhenUsed/>
    <w:rsid w:val="00601D60"/>
    <w:rPr>
      <w:rFonts w:ascii="Times New Roman" w:hAnsi="Times New Roman" w:cs="Times New Roman" w:hint="default"/>
      <w:vertAlign w:val="superscript"/>
    </w:rPr>
  </w:style>
  <w:style w:type="character" w:customStyle="1" w:styleId="af0">
    <w:name w:val="Абзац списка Знак"/>
    <w:aliases w:val="mcd_гпи_маркиров.список ур.1 Знак"/>
    <w:basedOn w:val="a0"/>
    <w:link w:val="af"/>
    <w:uiPriority w:val="34"/>
    <w:locked/>
    <w:rsid w:val="00601D60"/>
    <w:rPr>
      <w:rFonts w:ascii="Times New Roman" w:eastAsia="Times New Roman" w:hAnsi="Times New Roman" w:cs="Arial"/>
      <w:sz w:val="20"/>
      <w:szCs w:val="20"/>
      <w:lang w:eastAsia="ru-RU"/>
    </w:rPr>
  </w:style>
  <w:style w:type="character" w:styleId="af2">
    <w:name w:val="Placeholder Text"/>
    <w:basedOn w:val="a0"/>
    <w:uiPriority w:val="99"/>
    <w:semiHidden/>
    <w:rsid w:val="000E0AB0"/>
    <w:rPr>
      <w:color w:val="808080"/>
    </w:rPr>
  </w:style>
  <w:style w:type="character" w:styleId="af3">
    <w:name w:val="Hyperlink"/>
    <w:basedOn w:val="a0"/>
    <w:uiPriority w:val="99"/>
    <w:unhideWhenUsed/>
    <w:rsid w:val="002101D5"/>
    <w:rPr>
      <w:color w:val="0000FF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0437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20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rgei.pozdniakov\AppData\Local\Microsoft\Windows\INetCache\Content.Outlook\C2MDIE0S\TS_Letterhead_Anapa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C2A86F-67FC-49EC-A717-19CD0F181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TS_Letterhead_Anapa.dotx</Template>
  <TotalTime>217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Evgeniy Em</dc:creator>
  <cp:lastModifiedBy>sergei</cp:lastModifiedBy>
  <cp:revision>80</cp:revision>
  <cp:lastPrinted>2024-09-12T06:23:00Z</cp:lastPrinted>
  <dcterms:created xsi:type="dcterms:W3CDTF">2024-01-09T07:29:00Z</dcterms:created>
  <dcterms:modified xsi:type="dcterms:W3CDTF">2026-01-08T19:04:00Z</dcterms:modified>
</cp:coreProperties>
</file>